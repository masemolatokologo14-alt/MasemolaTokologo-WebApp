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9F2C27" w14:textId="16CC76B2" w:rsidR="00EF153C" w:rsidRPr="00C92D4C" w:rsidRDefault="002F0509" w:rsidP="008A389A">
      <w:pPr>
        <w:rPr>
          <w:rFonts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F2409D" wp14:editId="4BD5B9F6">
                <wp:simplePos x="0" y="0"/>
                <wp:positionH relativeFrom="page">
                  <wp:align>right</wp:align>
                </wp:positionH>
                <wp:positionV relativeFrom="paragraph">
                  <wp:posOffset>-19685</wp:posOffset>
                </wp:positionV>
                <wp:extent cx="7056120" cy="2621280"/>
                <wp:effectExtent l="0" t="0" r="0" b="7620"/>
                <wp:wrapNone/>
                <wp:docPr id="997485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120" cy="2621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2950DE" w14:textId="77777777" w:rsidR="00227C39" w:rsidRPr="00397A70" w:rsidRDefault="00227C39" w:rsidP="002F0509">
                            <w:pPr>
                              <w:jc w:val="center"/>
                              <w:rPr>
                                <w:rFonts w:ascii="Segoe UI Black" w:hAnsi="Segoe UI Black"/>
                                <w:color w:val="02263E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397A70">
                              <w:rPr>
                                <w:rFonts w:ascii="Segoe UI Black" w:hAnsi="Segoe UI Black"/>
                                <w:color w:val="02263E"/>
                                <w:sz w:val="96"/>
                                <w:szCs w:val="96"/>
                                <w:lang w:val="en-US"/>
                              </w:rPr>
                              <w:t>OCC: C</w:t>
                            </w:r>
                            <w:r>
                              <w:rPr>
                                <w:rFonts w:ascii="Segoe UI Black" w:hAnsi="Segoe UI Black"/>
                                <w:color w:val="02263E"/>
                                <w:sz w:val="96"/>
                                <w:szCs w:val="96"/>
                                <w:lang w:val="en-US"/>
                              </w:rPr>
                              <w:t>A</w:t>
                            </w:r>
                          </w:p>
                          <w:p w14:paraId="6010129D" w14:textId="77777777" w:rsidR="00227C39" w:rsidRDefault="00227C39" w:rsidP="002F0509">
                            <w:pPr>
                              <w:jc w:val="center"/>
                              <w:rPr>
                                <w:rFonts w:ascii="Segoe UI Black" w:hAnsi="Segoe UI Black"/>
                                <w:color w:val="26BAA4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color w:val="26BAA4"/>
                                <w:sz w:val="72"/>
                                <w:szCs w:val="72"/>
                                <w:lang w:val="en-US"/>
                              </w:rPr>
                              <w:t>Formative Assessment 1</w:t>
                            </w:r>
                          </w:p>
                          <w:p w14:paraId="63A6F330" w14:textId="3B7A95F6" w:rsidR="00227C39" w:rsidRPr="00397A70" w:rsidRDefault="00227C39" w:rsidP="002F0509">
                            <w:pPr>
                              <w:jc w:val="center"/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  <w:t>CF4</w:t>
                            </w:r>
                            <w:r w:rsidRPr="00397A70"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  <w:t>11 – KM0</w:t>
                            </w:r>
                            <w:r>
                              <w:rPr>
                                <w:rFonts w:ascii="Segoe UI Black" w:hAnsi="Segoe UI Black"/>
                                <w:color w:val="7030A0"/>
                                <w:sz w:val="72"/>
                                <w:szCs w:val="7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04.4pt;margin-top:-1.55pt;width:555.6pt;height:206.4pt;z-index:2516648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" filled="f" stroked="f" strokeweight=".5pt">
                <v:textbox>
                  <w:txbxContent>
                    <w:p w14:paraId="242950DE" w14:textId="77777777" w:rsidR="00227C39" w:rsidRPr="00397A70" w:rsidRDefault="00227C39" w:rsidP="002F0509">
                      <w:pPr>
                        <w:jc w:val="center"/>
                        <w:rPr>
                          <w:rFonts w:ascii="Segoe UI Black" w:hAnsi="Segoe UI Black"/>
                          <w:color w:val="02263E"/>
                          <w:sz w:val="96"/>
                          <w:szCs w:val="96"/>
                          <w:lang w:val="en-US"/>
                        </w:rPr>
                      </w:pPr>
                      <w:r w:rsidRPr="00397A70">
                        <w:rPr>
                          <w:rFonts w:ascii="Segoe UI Black" w:hAnsi="Segoe UI Black"/>
                          <w:color w:val="02263E"/>
                          <w:sz w:val="96"/>
                          <w:szCs w:val="96"/>
                          <w:lang w:val="en-US"/>
                        </w:rPr>
                        <w:t>OCC: C</w:t>
                      </w:r>
                      <w:r>
                        <w:rPr>
                          <w:rFonts w:ascii="Segoe UI Black" w:hAnsi="Segoe UI Black"/>
                          <w:color w:val="02263E"/>
                          <w:sz w:val="96"/>
                          <w:szCs w:val="96"/>
                          <w:lang w:val="en-US"/>
                        </w:rPr>
                        <w:t>A</w:t>
                      </w:r>
                    </w:p>
                    <w:p w14:paraId="6010129D" w14:textId="77777777" w:rsidR="00227C39" w:rsidRDefault="00227C39" w:rsidP="002F0509">
                      <w:pPr>
                        <w:jc w:val="center"/>
                        <w:rPr>
                          <w:rFonts w:ascii="Segoe UI Black" w:hAnsi="Segoe UI Black"/>
                          <w:color w:val="26BAA4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Segoe UI Black" w:hAnsi="Segoe UI Black"/>
                          <w:color w:val="26BAA4"/>
                          <w:sz w:val="72"/>
                          <w:szCs w:val="72"/>
                          <w:lang w:val="en-US"/>
                        </w:rPr>
                        <w:t>Formative Assessment 1</w:t>
                      </w:r>
                    </w:p>
                    <w:p w14:paraId="63A6F330" w14:textId="3B7A95F6" w:rsidR="00227C39" w:rsidRPr="00397A70" w:rsidRDefault="00227C39" w:rsidP="002F0509">
                      <w:pPr>
                        <w:jc w:val="center"/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  <w:t>CF4</w:t>
                      </w:r>
                      <w:r w:rsidRPr="00397A70"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  <w:t>11 – KM0</w:t>
                      </w:r>
                      <w:r>
                        <w:rPr>
                          <w:rFonts w:ascii="Segoe UI Black" w:hAnsi="Segoe UI Black"/>
                          <w:color w:val="7030A0"/>
                          <w:sz w:val="72"/>
                          <w:szCs w:val="72"/>
                          <w:lang w:val="en-US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D6F12">
        <w:rPr>
          <w:noProof/>
        </w:rPr>
        <w:drawing>
          <wp:anchor distT="0" distB="0" distL="114300" distR="114300" simplePos="0" relativeHeight="251662848" behindDoc="1" locked="0" layoutInCell="1" allowOverlap="1" wp14:anchorId="3AC783C1" wp14:editId="0D0F6F31">
            <wp:simplePos x="0" y="0"/>
            <wp:positionH relativeFrom="column">
              <wp:posOffset>-899160</wp:posOffset>
            </wp:positionH>
            <wp:positionV relativeFrom="paragraph">
              <wp:posOffset>-1223645</wp:posOffset>
            </wp:positionV>
            <wp:extent cx="7611110" cy="10761980"/>
            <wp:effectExtent l="0" t="0" r="8890" b="127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1110" cy="1076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8C730" w14:textId="77777777" w:rsidR="0003101D" w:rsidRDefault="00EF153C">
      <w:pPr>
        <w:rPr>
          <w:rFonts w:cstheme="minorHAnsi"/>
          <w:sz w:val="22"/>
          <w:szCs w:val="22"/>
        </w:rPr>
      </w:pPr>
      <w:bookmarkStart w:id="0" w:name="_Hlk176865875"/>
      <w:bookmarkEnd w:id="0"/>
      <w:r w:rsidRPr="00C92D4C">
        <w:rPr>
          <w:rFonts w:cstheme="minorHAnsi"/>
          <w:sz w:val="22"/>
          <w:szCs w:val="22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aps w:val="0"/>
          <w:szCs w:val="24"/>
        </w:rPr>
        <w:id w:val="20561114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Cs/>
          <w:noProof/>
        </w:rPr>
      </w:sdtEndPr>
      <w:sdtContent>
        <w:p w14:paraId="7F7EF276" w14:textId="3B13EABA" w:rsidR="00D8457F" w:rsidRDefault="00D8457F">
          <w:pPr>
            <w:pStyle w:val="TOCHeading"/>
          </w:pPr>
          <w:r>
            <w:t>Table of Contents</w:t>
          </w:r>
        </w:p>
        <w:p w14:paraId="47FA9D03" w14:textId="2A92EA13" w:rsidR="00F06444" w:rsidRDefault="00D8457F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90579" w:history="1">
            <w:r w:rsidR="00F06444" w:rsidRPr="0014249B">
              <w:rPr>
                <w:rStyle w:val="Hyperlink"/>
              </w:rPr>
              <w:t>Declaration of authenticity</w:t>
            </w:r>
            <w:r w:rsidR="00F06444">
              <w:rPr>
                <w:webHidden/>
              </w:rPr>
              <w:tab/>
            </w:r>
            <w:r w:rsidR="00F06444">
              <w:rPr>
                <w:webHidden/>
              </w:rPr>
              <w:fldChar w:fldCharType="begin"/>
            </w:r>
            <w:r w:rsidR="00F06444">
              <w:rPr>
                <w:webHidden/>
              </w:rPr>
              <w:instrText xml:space="preserve"> PAGEREF _Toc227590579 \h </w:instrText>
            </w:r>
            <w:r w:rsidR="00F06444">
              <w:rPr>
                <w:webHidden/>
              </w:rPr>
            </w:r>
            <w:r w:rsidR="00F06444">
              <w:rPr>
                <w:webHidden/>
              </w:rPr>
              <w:fldChar w:fldCharType="separate"/>
            </w:r>
            <w:r w:rsidR="00F06444">
              <w:rPr>
                <w:webHidden/>
              </w:rPr>
              <w:t>10</w:t>
            </w:r>
            <w:r w:rsidR="00F06444">
              <w:rPr>
                <w:webHidden/>
              </w:rPr>
              <w:fldChar w:fldCharType="end"/>
            </w:r>
          </w:hyperlink>
        </w:p>
        <w:p w14:paraId="746668E2" w14:textId="3C4B26E1" w:rsidR="00F06444" w:rsidRDefault="00E30362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27590580" w:history="1">
            <w:r w:rsidR="00F06444" w:rsidRPr="0014249B">
              <w:rPr>
                <w:rStyle w:val="Hyperlink"/>
                <w:rFonts w:eastAsiaTheme="majorEastAsia" w:cstheme="majorBidi"/>
              </w:rPr>
              <w:t>ASSESSMENT RULES AND REGULATIONS</w:t>
            </w:r>
            <w:r w:rsidR="00F06444">
              <w:rPr>
                <w:webHidden/>
              </w:rPr>
              <w:tab/>
            </w:r>
            <w:r w:rsidR="00F06444">
              <w:rPr>
                <w:webHidden/>
              </w:rPr>
              <w:fldChar w:fldCharType="begin"/>
            </w:r>
            <w:r w:rsidR="00F06444">
              <w:rPr>
                <w:webHidden/>
              </w:rPr>
              <w:instrText xml:space="preserve"> PAGEREF _Toc227590580 \h </w:instrText>
            </w:r>
            <w:r w:rsidR="00F06444">
              <w:rPr>
                <w:webHidden/>
              </w:rPr>
            </w:r>
            <w:r w:rsidR="00F06444">
              <w:rPr>
                <w:webHidden/>
              </w:rPr>
              <w:fldChar w:fldCharType="separate"/>
            </w:r>
            <w:r w:rsidR="00F06444">
              <w:rPr>
                <w:webHidden/>
              </w:rPr>
              <w:t>11</w:t>
            </w:r>
            <w:r w:rsidR="00F06444">
              <w:rPr>
                <w:webHidden/>
              </w:rPr>
              <w:fldChar w:fldCharType="end"/>
            </w:r>
          </w:hyperlink>
        </w:p>
        <w:p w14:paraId="17D29C6B" w14:textId="11129D66" w:rsidR="00F06444" w:rsidRDefault="00E30362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27590581" w:history="1">
            <w:r w:rsidR="00F06444" w:rsidRPr="0014249B">
              <w:rPr>
                <w:rStyle w:val="Hyperlink"/>
                <w:rFonts w:ascii="Calibri" w:eastAsia="Calibri" w:hAnsi="Calibri" w:cstheme="majorBidi"/>
                <w:caps/>
              </w:rPr>
              <w:t>Qualification AND ASSESSMENT Details</w:t>
            </w:r>
            <w:r w:rsidR="00F06444">
              <w:rPr>
                <w:webHidden/>
              </w:rPr>
              <w:tab/>
            </w:r>
            <w:r w:rsidR="00F06444">
              <w:rPr>
                <w:webHidden/>
              </w:rPr>
              <w:fldChar w:fldCharType="begin"/>
            </w:r>
            <w:r w:rsidR="00F06444">
              <w:rPr>
                <w:webHidden/>
              </w:rPr>
              <w:instrText xml:space="preserve"> PAGEREF _Toc227590581 \h </w:instrText>
            </w:r>
            <w:r w:rsidR="00F06444">
              <w:rPr>
                <w:webHidden/>
              </w:rPr>
            </w:r>
            <w:r w:rsidR="00F06444">
              <w:rPr>
                <w:webHidden/>
              </w:rPr>
              <w:fldChar w:fldCharType="separate"/>
            </w:r>
            <w:r w:rsidR="00F06444">
              <w:rPr>
                <w:webHidden/>
              </w:rPr>
              <w:t>12</w:t>
            </w:r>
            <w:r w:rsidR="00F06444">
              <w:rPr>
                <w:webHidden/>
              </w:rPr>
              <w:fldChar w:fldCharType="end"/>
            </w:r>
          </w:hyperlink>
        </w:p>
        <w:p w14:paraId="05C76128" w14:textId="6311F166" w:rsidR="00F06444" w:rsidRDefault="00E30362">
          <w:pPr>
            <w:pStyle w:val="TOC1"/>
            <w:tabs>
              <w:tab w:val="left" w:pos="3680"/>
            </w:tabs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27590582" w:history="1">
            <w:r w:rsidR="00F06444" w:rsidRPr="0014249B">
              <w:rPr>
                <w:rStyle w:val="Hyperlink"/>
                <w:rFonts w:eastAsia="Calibri"/>
              </w:rPr>
              <w:t xml:space="preserve">SECTION A: </w:t>
            </w:r>
            <w:r w:rsidR="00F06444" w:rsidRPr="0014249B">
              <w:rPr>
                <w:rStyle w:val="Hyperlink"/>
                <w:lang w:val="en-US"/>
              </w:rPr>
              <w:t>SHORT QUESTIONS</w:t>
            </w:r>
            <w:r w:rsidR="00F06444">
              <w:rPr>
                <w:rFonts w:eastAsiaTheme="minorEastAsia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="00F06444" w:rsidRPr="0014249B">
              <w:rPr>
                <w:rStyle w:val="Hyperlink"/>
                <w:lang w:val="en-US"/>
              </w:rPr>
              <w:t xml:space="preserve">      [30 MARKS]</w:t>
            </w:r>
            <w:r w:rsidR="00F06444">
              <w:rPr>
                <w:webHidden/>
              </w:rPr>
              <w:tab/>
            </w:r>
            <w:r w:rsidR="00F06444">
              <w:rPr>
                <w:webHidden/>
              </w:rPr>
              <w:fldChar w:fldCharType="begin"/>
            </w:r>
            <w:r w:rsidR="00F06444">
              <w:rPr>
                <w:webHidden/>
              </w:rPr>
              <w:instrText xml:space="preserve"> PAGEREF _Toc227590582 \h </w:instrText>
            </w:r>
            <w:r w:rsidR="00F06444">
              <w:rPr>
                <w:webHidden/>
              </w:rPr>
            </w:r>
            <w:r w:rsidR="00F06444">
              <w:rPr>
                <w:webHidden/>
              </w:rPr>
              <w:fldChar w:fldCharType="separate"/>
            </w:r>
            <w:r w:rsidR="00F06444">
              <w:rPr>
                <w:webHidden/>
              </w:rPr>
              <w:t>13</w:t>
            </w:r>
            <w:r w:rsidR="00F06444">
              <w:rPr>
                <w:webHidden/>
              </w:rPr>
              <w:fldChar w:fldCharType="end"/>
            </w:r>
          </w:hyperlink>
        </w:p>
        <w:p w14:paraId="4CE6FC6B" w14:textId="78C4525E" w:rsidR="00F06444" w:rsidRDefault="00E30362">
          <w:pPr>
            <w:pStyle w:val="TOC1"/>
            <w:tabs>
              <w:tab w:val="left" w:pos="2772"/>
            </w:tabs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27590583" w:history="1">
            <w:r w:rsidR="00F06444" w:rsidRPr="0014249B">
              <w:rPr>
                <w:rStyle w:val="Hyperlink"/>
                <w:rFonts w:eastAsia="Calibri"/>
              </w:rPr>
              <w:t xml:space="preserve">SECTION B: </w:t>
            </w:r>
            <w:r w:rsidR="00F06444" w:rsidRPr="0014249B">
              <w:rPr>
                <w:rStyle w:val="Hyperlink"/>
                <w:lang w:val="en-US"/>
              </w:rPr>
              <w:t xml:space="preserve">SCENARIO </w:t>
            </w:r>
            <w:r w:rsidR="00F06444">
              <w:rPr>
                <w:rFonts w:eastAsiaTheme="minorEastAsia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="00F06444" w:rsidRPr="0014249B">
              <w:rPr>
                <w:rStyle w:val="Hyperlink"/>
                <w:lang w:val="en-US"/>
              </w:rPr>
              <w:t xml:space="preserve">                                    [35 MARKS]</w:t>
            </w:r>
            <w:r w:rsidR="00F06444">
              <w:rPr>
                <w:webHidden/>
              </w:rPr>
              <w:tab/>
            </w:r>
            <w:r w:rsidR="00F06444">
              <w:rPr>
                <w:webHidden/>
              </w:rPr>
              <w:fldChar w:fldCharType="begin"/>
            </w:r>
            <w:r w:rsidR="00F06444">
              <w:rPr>
                <w:webHidden/>
              </w:rPr>
              <w:instrText xml:space="preserve"> PAGEREF _Toc227590583 \h </w:instrText>
            </w:r>
            <w:r w:rsidR="00F06444">
              <w:rPr>
                <w:webHidden/>
              </w:rPr>
            </w:r>
            <w:r w:rsidR="00F06444">
              <w:rPr>
                <w:webHidden/>
              </w:rPr>
              <w:fldChar w:fldCharType="separate"/>
            </w:r>
            <w:r w:rsidR="00F06444">
              <w:rPr>
                <w:webHidden/>
              </w:rPr>
              <w:t>14</w:t>
            </w:r>
            <w:r w:rsidR="00F06444">
              <w:rPr>
                <w:webHidden/>
              </w:rPr>
              <w:fldChar w:fldCharType="end"/>
            </w:r>
          </w:hyperlink>
        </w:p>
        <w:p w14:paraId="546E7A40" w14:textId="6A65088C" w:rsidR="00F06444" w:rsidRDefault="00E30362">
          <w:pPr>
            <w:pStyle w:val="TOC1"/>
            <w:tabs>
              <w:tab w:val="left" w:pos="3577"/>
            </w:tabs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27590584" w:history="1">
            <w:r w:rsidR="00F06444" w:rsidRPr="0014249B">
              <w:rPr>
                <w:rStyle w:val="Hyperlink"/>
              </w:rPr>
              <w:t>SECTION C: LONG QUESTIONS</w:t>
            </w:r>
            <w:r w:rsidR="00F06444">
              <w:rPr>
                <w:rFonts w:eastAsiaTheme="minorEastAsia" w:cstheme="minorBidi"/>
                <w:b w:val="0"/>
                <w:bCs w:val="0"/>
                <w:kern w:val="2"/>
                <w14:ligatures w14:val="standardContextual"/>
              </w:rPr>
              <w:tab/>
            </w:r>
            <w:r w:rsidR="00F06444" w:rsidRPr="0014249B">
              <w:rPr>
                <w:rStyle w:val="Hyperlink"/>
              </w:rPr>
              <w:t xml:space="preserve">     [35 MARKS]</w:t>
            </w:r>
            <w:r w:rsidR="00F06444">
              <w:rPr>
                <w:webHidden/>
              </w:rPr>
              <w:tab/>
            </w:r>
            <w:r w:rsidR="00F06444">
              <w:rPr>
                <w:webHidden/>
              </w:rPr>
              <w:fldChar w:fldCharType="begin"/>
            </w:r>
            <w:r w:rsidR="00F06444">
              <w:rPr>
                <w:webHidden/>
              </w:rPr>
              <w:instrText xml:space="preserve"> PAGEREF _Toc227590584 \h </w:instrText>
            </w:r>
            <w:r w:rsidR="00F06444">
              <w:rPr>
                <w:webHidden/>
              </w:rPr>
            </w:r>
            <w:r w:rsidR="00F06444">
              <w:rPr>
                <w:webHidden/>
              </w:rPr>
              <w:fldChar w:fldCharType="separate"/>
            </w:r>
            <w:r w:rsidR="00F06444">
              <w:rPr>
                <w:webHidden/>
              </w:rPr>
              <w:t>15</w:t>
            </w:r>
            <w:r w:rsidR="00F06444">
              <w:rPr>
                <w:webHidden/>
              </w:rPr>
              <w:fldChar w:fldCharType="end"/>
            </w:r>
          </w:hyperlink>
        </w:p>
        <w:p w14:paraId="2D54B9E0" w14:textId="1508067C" w:rsidR="00F06444" w:rsidRDefault="00E30362">
          <w:pPr>
            <w:pStyle w:val="TOC1"/>
            <w:rPr>
              <w:rFonts w:eastAsiaTheme="minorEastAsia" w:cstheme="minorBidi"/>
              <w:b w:val="0"/>
              <w:bCs w:val="0"/>
              <w:kern w:val="2"/>
              <w14:ligatures w14:val="standardContextual"/>
            </w:rPr>
          </w:pPr>
          <w:hyperlink w:anchor="_Toc227590585" w:history="1">
            <w:r w:rsidR="00F06444" w:rsidRPr="0014249B">
              <w:rPr>
                <w:rStyle w:val="Hyperlink"/>
              </w:rPr>
              <w:t>MARK ALLOCATION</w:t>
            </w:r>
            <w:r w:rsidR="00F06444">
              <w:rPr>
                <w:webHidden/>
              </w:rPr>
              <w:tab/>
            </w:r>
            <w:r w:rsidR="00F06444">
              <w:rPr>
                <w:webHidden/>
              </w:rPr>
              <w:fldChar w:fldCharType="begin"/>
            </w:r>
            <w:r w:rsidR="00F06444">
              <w:rPr>
                <w:webHidden/>
              </w:rPr>
              <w:instrText xml:space="preserve"> PAGEREF _Toc227590585 \h </w:instrText>
            </w:r>
            <w:r w:rsidR="00F06444">
              <w:rPr>
                <w:webHidden/>
              </w:rPr>
            </w:r>
            <w:r w:rsidR="00F06444">
              <w:rPr>
                <w:webHidden/>
              </w:rPr>
              <w:fldChar w:fldCharType="separate"/>
            </w:r>
            <w:r w:rsidR="00F06444">
              <w:rPr>
                <w:webHidden/>
              </w:rPr>
              <w:t>16</w:t>
            </w:r>
            <w:r w:rsidR="00F06444">
              <w:rPr>
                <w:webHidden/>
              </w:rPr>
              <w:fldChar w:fldCharType="end"/>
            </w:r>
          </w:hyperlink>
        </w:p>
        <w:p w14:paraId="4428854A" w14:textId="266B8AF0" w:rsidR="00D8457F" w:rsidRDefault="00D8457F">
          <w:r>
            <w:rPr>
              <w:b/>
              <w:bCs/>
              <w:noProof/>
            </w:rPr>
            <w:fldChar w:fldCharType="end"/>
          </w:r>
        </w:p>
      </w:sdtContent>
    </w:sdt>
    <w:p w14:paraId="17E95EE7" w14:textId="2D1E50C5" w:rsidR="002F600F" w:rsidRDefault="0003101D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1F8F666B" w14:textId="77777777" w:rsidR="006354B1" w:rsidRPr="006D32E7" w:rsidRDefault="006354B1" w:rsidP="006354B1">
      <w:pPr>
        <w:ind w:right="3"/>
        <w:jc w:val="center"/>
        <w:rPr>
          <w:rFonts w:ascii="Arial"/>
          <w:b/>
        </w:rPr>
      </w:pPr>
      <w:bookmarkStart w:id="1" w:name="_Toc196832754"/>
      <w:bookmarkStart w:id="2" w:name="_Toc225157989"/>
      <w:bookmarkStart w:id="3" w:name="_Toc197455911"/>
      <w:r w:rsidRPr="006D32E7">
        <w:rPr>
          <w:rFonts w:ascii="Arial"/>
          <w:b/>
        </w:rPr>
        <w:lastRenderedPageBreak/>
        <w:t>PRE-ASSESSMENT</w:t>
      </w:r>
      <w:r w:rsidRPr="006D32E7">
        <w:rPr>
          <w:rFonts w:ascii="Arial"/>
          <w:b/>
          <w:spacing w:val="-13"/>
        </w:rPr>
        <w:t xml:space="preserve"> </w:t>
      </w:r>
      <w:r w:rsidRPr="006D32E7">
        <w:rPr>
          <w:rFonts w:ascii="Arial"/>
          <w:b/>
          <w:spacing w:val="-2"/>
        </w:rPr>
        <w:t>AGREEMENT</w:t>
      </w:r>
    </w:p>
    <w:p w14:paraId="5B58E2FF" w14:textId="77777777" w:rsidR="006354B1" w:rsidRPr="006D32E7" w:rsidRDefault="006354B1" w:rsidP="006354B1">
      <w:pPr>
        <w:spacing w:before="10" w:after="120"/>
        <w:rPr>
          <w:rFonts w:ascii="Arial"/>
          <w:b/>
        </w:rPr>
      </w:pPr>
    </w:p>
    <w:p w14:paraId="7C093F74" w14:textId="77777777" w:rsidR="006354B1" w:rsidRPr="006D32E7" w:rsidRDefault="006354B1" w:rsidP="006354B1">
      <w:pPr>
        <w:ind w:left="1" w:right="3"/>
        <w:jc w:val="center"/>
        <w:rPr>
          <w:rFonts w:ascii="Arial"/>
          <w:b/>
        </w:rPr>
      </w:pPr>
      <w:r w:rsidRPr="006D32E7">
        <w:rPr>
          <w:rFonts w:ascii="Arial"/>
          <w:b/>
        </w:rPr>
        <w:t>Assessment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Preparation: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Preparing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the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  <w:spacing w:val="-2"/>
        </w:rPr>
        <w:t>Candidate</w:t>
      </w:r>
    </w:p>
    <w:p w14:paraId="09D437C9" w14:textId="77777777" w:rsidR="006354B1" w:rsidRPr="006D32E7" w:rsidRDefault="006354B1" w:rsidP="006354B1">
      <w:pPr>
        <w:spacing w:before="6" w:after="120"/>
        <w:rPr>
          <w:rFonts w:ascii="Arial"/>
          <w:b/>
          <w:sz w:val="5"/>
        </w:rPr>
      </w:pPr>
    </w:p>
    <w:tbl>
      <w:tblPr>
        <w:tblW w:w="0" w:type="auto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519"/>
        <w:gridCol w:w="2248"/>
        <w:gridCol w:w="303"/>
        <w:gridCol w:w="339"/>
        <w:gridCol w:w="1199"/>
        <w:gridCol w:w="2200"/>
      </w:tblGrid>
      <w:tr w:rsidR="006354B1" w:rsidRPr="006D32E7" w14:paraId="4BBDF7C5" w14:textId="77777777" w:rsidTr="00C62D76">
        <w:trPr>
          <w:trHeight w:val="350"/>
        </w:trPr>
        <w:tc>
          <w:tcPr>
            <w:tcW w:w="2268" w:type="dxa"/>
            <w:vMerge w:val="restart"/>
            <w:shd w:val="clear" w:color="auto" w:fill="F3F3F3"/>
          </w:tcPr>
          <w:p w14:paraId="2D6CCA33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195D880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Name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</w:t>
            </w:r>
          </w:p>
        </w:tc>
        <w:tc>
          <w:tcPr>
            <w:tcW w:w="3767" w:type="dxa"/>
            <w:gridSpan w:val="2"/>
            <w:vMerge w:val="restart"/>
          </w:tcPr>
          <w:p w14:paraId="2C9F7567" w14:textId="56CE5426" w:rsidR="006354B1" w:rsidRPr="006D32E7" w:rsidRDefault="00C62D76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2053793371" w:edGrp="everyone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 xml:space="preserve">Masemola </w:t>
            </w:r>
            <w:proofErr w:type="spellStart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>Tokologo</w:t>
            </w:r>
            <w:permEnd w:id="2053793371"/>
            <w:proofErr w:type="spellEnd"/>
          </w:p>
        </w:tc>
        <w:tc>
          <w:tcPr>
            <w:tcW w:w="1841" w:type="dxa"/>
            <w:gridSpan w:val="3"/>
            <w:shd w:val="clear" w:color="auto" w:fill="F3F3F3"/>
          </w:tcPr>
          <w:p w14:paraId="7C67AE28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2200" w:type="dxa"/>
          </w:tcPr>
          <w:p w14:paraId="30912826" w14:textId="3D039AB8" w:rsidR="006354B1" w:rsidRPr="00C62D76" w:rsidRDefault="00C62D76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b/>
                <w:sz w:val="18"/>
                <w:szCs w:val="22"/>
                <w:lang w:val="en-US"/>
              </w:rPr>
            </w:pPr>
            <w:permStart w:id="612439688" w:edGrp="everyone"/>
            <w:r w:rsidRPr="00C62D76">
              <w:rPr>
                <w:rFonts w:eastAsia="Arial MT" w:hAnsi="Arial MT" w:cs="Arial MT"/>
                <w:b/>
                <w:sz w:val="18"/>
                <w:szCs w:val="22"/>
                <w:lang w:val="en-US"/>
              </w:rPr>
              <w:t>22 April 2026</w:t>
            </w:r>
            <w:permEnd w:id="612439688"/>
          </w:p>
        </w:tc>
      </w:tr>
      <w:tr w:rsidR="006354B1" w:rsidRPr="006D32E7" w14:paraId="1D4E17A4" w14:textId="77777777" w:rsidTr="00C62D76">
        <w:trPr>
          <w:trHeight w:val="350"/>
        </w:trPr>
        <w:tc>
          <w:tcPr>
            <w:tcW w:w="2268" w:type="dxa"/>
            <w:vMerge/>
            <w:tcBorders>
              <w:top w:val="nil"/>
            </w:tcBorders>
            <w:shd w:val="clear" w:color="auto" w:fill="F3F3F3"/>
          </w:tcPr>
          <w:p w14:paraId="51D722B9" w14:textId="77777777" w:rsidR="006354B1" w:rsidRPr="006D32E7" w:rsidRDefault="006354B1" w:rsidP="00227C39">
            <w:pPr>
              <w:rPr>
                <w:sz w:val="2"/>
                <w:szCs w:val="2"/>
              </w:rPr>
            </w:pPr>
          </w:p>
        </w:tc>
        <w:tc>
          <w:tcPr>
            <w:tcW w:w="3767" w:type="dxa"/>
            <w:gridSpan w:val="2"/>
            <w:vMerge/>
            <w:tcBorders>
              <w:top w:val="nil"/>
            </w:tcBorders>
          </w:tcPr>
          <w:p w14:paraId="455BEB19" w14:textId="77777777" w:rsidR="006354B1" w:rsidRPr="006D32E7" w:rsidRDefault="006354B1" w:rsidP="00227C39">
            <w:pPr>
              <w:rPr>
                <w:sz w:val="2"/>
                <w:szCs w:val="2"/>
              </w:rPr>
            </w:pPr>
          </w:p>
        </w:tc>
        <w:tc>
          <w:tcPr>
            <w:tcW w:w="1841" w:type="dxa"/>
            <w:gridSpan w:val="3"/>
            <w:shd w:val="clear" w:color="auto" w:fill="F3F3F3"/>
          </w:tcPr>
          <w:p w14:paraId="7256FA64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Time</w:t>
            </w:r>
          </w:p>
        </w:tc>
        <w:tc>
          <w:tcPr>
            <w:tcW w:w="2200" w:type="dxa"/>
          </w:tcPr>
          <w:p w14:paraId="0DD0C624" w14:textId="217867A1" w:rsidR="006354B1" w:rsidRPr="006D32E7" w:rsidRDefault="00C62D76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48178431" w:edGrp="everyone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>10:02</w:t>
            </w:r>
            <w:permEnd w:id="48178431"/>
          </w:p>
        </w:tc>
      </w:tr>
      <w:tr w:rsidR="006354B1" w:rsidRPr="006D32E7" w14:paraId="48FFE522" w14:textId="77777777" w:rsidTr="00C62D76">
        <w:trPr>
          <w:trHeight w:val="350"/>
        </w:trPr>
        <w:tc>
          <w:tcPr>
            <w:tcW w:w="2268" w:type="dxa"/>
            <w:shd w:val="clear" w:color="auto" w:fill="F3F3F3"/>
          </w:tcPr>
          <w:p w14:paraId="57EDA9C5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Name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Assessor</w:t>
            </w:r>
          </w:p>
        </w:tc>
        <w:tc>
          <w:tcPr>
            <w:tcW w:w="3767" w:type="dxa"/>
            <w:gridSpan w:val="2"/>
          </w:tcPr>
          <w:p w14:paraId="5396D770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245980082" w:edGrp="everyone"/>
            <w:permEnd w:id="245980082"/>
          </w:p>
        </w:tc>
        <w:tc>
          <w:tcPr>
            <w:tcW w:w="1841" w:type="dxa"/>
            <w:gridSpan w:val="3"/>
            <w:shd w:val="clear" w:color="auto" w:fill="F3F3F3"/>
          </w:tcPr>
          <w:p w14:paraId="5CD3BA9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Venue</w:t>
            </w:r>
          </w:p>
        </w:tc>
        <w:tc>
          <w:tcPr>
            <w:tcW w:w="2200" w:type="dxa"/>
          </w:tcPr>
          <w:p w14:paraId="41AA9AC2" w14:textId="232C4C27" w:rsidR="006354B1" w:rsidRPr="006D32E7" w:rsidRDefault="00C62D76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1233988595" w:edGrp="everyone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>BOKSBURG CTU TRAINING SOLUTIONS</w:t>
            </w:r>
            <w:permEnd w:id="1233988595"/>
          </w:p>
        </w:tc>
      </w:tr>
      <w:tr w:rsidR="006354B1" w:rsidRPr="006D32E7" w14:paraId="41E80A7B" w14:textId="77777777" w:rsidTr="00C62D76">
        <w:trPr>
          <w:trHeight w:val="580"/>
        </w:trPr>
        <w:tc>
          <w:tcPr>
            <w:tcW w:w="3787" w:type="dxa"/>
            <w:gridSpan w:val="2"/>
            <w:shd w:val="clear" w:color="auto" w:fill="F3F3F3"/>
          </w:tcPr>
          <w:p w14:paraId="1C062F55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How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prepare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</w:t>
            </w:r>
          </w:p>
        </w:tc>
        <w:tc>
          <w:tcPr>
            <w:tcW w:w="2248" w:type="dxa"/>
            <w:shd w:val="clear" w:color="auto" w:fill="F3F3F3"/>
          </w:tcPr>
          <w:p w14:paraId="34528B8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Document Requirements</w:t>
            </w:r>
          </w:p>
        </w:tc>
        <w:tc>
          <w:tcPr>
            <w:tcW w:w="1841" w:type="dxa"/>
            <w:gridSpan w:val="3"/>
            <w:shd w:val="clear" w:color="auto" w:fill="F3F3F3"/>
          </w:tcPr>
          <w:p w14:paraId="5DBF5DA2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 w:right="25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Agree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(tick)</w:t>
            </w:r>
          </w:p>
        </w:tc>
        <w:tc>
          <w:tcPr>
            <w:tcW w:w="2200" w:type="dxa"/>
            <w:shd w:val="clear" w:color="auto" w:fill="F3F3F3"/>
          </w:tcPr>
          <w:p w14:paraId="1177F469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1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Action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Required</w:t>
            </w:r>
          </w:p>
        </w:tc>
      </w:tr>
      <w:tr w:rsidR="006354B1" w:rsidRPr="006D32E7" w14:paraId="6C779FDF" w14:textId="77777777" w:rsidTr="00C62D76">
        <w:trPr>
          <w:trHeight w:val="929"/>
        </w:trPr>
        <w:tc>
          <w:tcPr>
            <w:tcW w:w="3787" w:type="dxa"/>
            <w:gridSpan w:val="2"/>
          </w:tcPr>
          <w:p w14:paraId="7DE6DC35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1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why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you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are meeting and the purpose of the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assessment.</w:t>
            </w:r>
          </w:p>
        </w:tc>
        <w:tc>
          <w:tcPr>
            <w:tcW w:w="2248" w:type="dxa"/>
          </w:tcPr>
          <w:p w14:paraId="1C9AE10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 w:line="302" w:lineRule="auto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 Policy Assessment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</w:p>
        </w:tc>
        <w:tc>
          <w:tcPr>
            <w:tcW w:w="1841" w:type="dxa"/>
            <w:gridSpan w:val="3"/>
          </w:tcPr>
          <w:p w14:paraId="7CB89D0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65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16D895C" w14:textId="1D66FA7B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2F373EED" wp14:editId="7575E07D">
                      <wp:extent cx="228600" cy="228600"/>
                      <wp:effectExtent l="0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2A1AD18" id="Group 5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37KjwIAACoGAAAOAAAAZHJzL2Uyb0RvYy54bWykVF1P2zAUfZ+0/2D5faTtRAcRKZpgVJMQ&#10;Q4Jpz67jfGiOr2e7Tfn3u76J0wLTNLE8JNe5x/fj3GNfXO47zXbK+RZMwecnM86UkVC2pi7498eb&#10;D2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939+yo8CAAAqBgAADgAAAAAAAAAAAAAAAAAuAgAAZHJzL2Uyb0RvYy54bWxQSwECLQAUAAYA&#10;CAAAACEA+AwpmdgAAAADAQAADwAAAAAAAAAAAAAAAADpBAAAZHJzL2Rvd25yZXYueG1sUEsFBgAA&#10;AAAEAAQA8wAAAO4FAAAAAA==&#10;">
                      <v:shape id="Graphic 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723B6AA8" w14:textId="50078E25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00B6659B" w14:textId="77777777" w:rsidTr="00C62D76">
        <w:trPr>
          <w:trHeight w:val="350"/>
        </w:trPr>
        <w:tc>
          <w:tcPr>
            <w:tcW w:w="3787" w:type="dxa"/>
            <w:gridSpan w:val="2"/>
          </w:tcPr>
          <w:p w14:paraId="443D1D21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Discuss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detail.</w:t>
            </w:r>
          </w:p>
        </w:tc>
        <w:tc>
          <w:tcPr>
            <w:tcW w:w="2248" w:type="dxa"/>
          </w:tcPr>
          <w:p w14:paraId="7793633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strategy</w:t>
            </w:r>
          </w:p>
        </w:tc>
        <w:tc>
          <w:tcPr>
            <w:tcW w:w="303" w:type="dxa"/>
            <w:tcBorders>
              <w:right w:val="single" w:sz="8" w:space="0" w:color="000000"/>
            </w:tcBorders>
          </w:tcPr>
          <w:p w14:paraId="6C5201DB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339" w:type="dxa"/>
            <w:tcBorders>
              <w:left w:val="single" w:sz="8" w:space="0" w:color="000000"/>
              <w:right w:val="single" w:sz="8" w:space="0" w:color="000000"/>
            </w:tcBorders>
          </w:tcPr>
          <w:p w14:paraId="211E167D" w14:textId="12A410DC" w:rsidR="00601864" w:rsidRDefault="00601864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271934877" w:edGrp="everyone"/>
          </w:p>
          <w:permEnd w:id="271934877"/>
          <w:p w14:paraId="3B278909" w14:textId="76C0F230" w:rsidR="006354B1" w:rsidRPr="00601864" w:rsidRDefault="00601864" w:rsidP="00601864">
            <w:pPr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r>
              <w:rPr>
                <w:rFonts w:eastAsia="Arial MT" w:hAnsi="Arial MT" w:cs="Arial MT"/>
                <w:sz w:val="18"/>
                <w:szCs w:val="22"/>
                <w:lang w:val="en-US"/>
              </w:rPr>
              <w:sym w:font="Wingdings" w:char="F0FC"/>
            </w:r>
          </w:p>
        </w:tc>
        <w:tc>
          <w:tcPr>
            <w:tcW w:w="1199" w:type="dxa"/>
            <w:tcBorders>
              <w:left w:val="single" w:sz="8" w:space="0" w:color="000000"/>
            </w:tcBorders>
          </w:tcPr>
          <w:p w14:paraId="1A516A7E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2200" w:type="dxa"/>
          </w:tcPr>
          <w:p w14:paraId="406F1647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7AA29D28" w14:textId="77777777" w:rsidTr="00C62D76">
        <w:trPr>
          <w:trHeight w:val="810"/>
        </w:trPr>
        <w:tc>
          <w:tcPr>
            <w:tcW w:w="3787" w:type="dxa"/>
            <w:gridSpan w:val="2"/>
          </w:tcPr>
          <w:p w14:paraId="7064AD8B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 w:right="16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 assessment process, show assessment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instruments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 and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describe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conditions.</w:t>
            </w:r>
          </w:p>
        </w:tc>
        <w:tc>
          <w:tcPr>
            <w:tcW w:w="2248" w:type="dxa"/>
          </w:tcPr>
          <w:p w14:paraId="61629D37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 instruments</w:t>
            </w:r>
          </w:p>
        </w:tc>
        <w:tc>
          <w:tcPr>
            <w:tcW w:w="1841" w:type="dxa"/>
            <w:gridSpan w:val="3"/>
          </w:tcPr>
          <w:p w14:paraId="1F3625C4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3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B53A16C" w14:textId="6318060F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463205CF" wp14:editId="0815AD58">
                      <wp:extent cx="228600" cy="228600"/>
                      <wp:effectExtent l="0" t="0" r="0" b="9525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502057F" id="Group 7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wdcjwIAACo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Mw8HXI8CAAAqBgAADgAAAAAAAAAAAAAAAAAuAgAAZHJzL2Uyb0RvYy54bWxQSwECLQAUAAYA&#10;CAAAACEA+AwpmdgAAAADAQAADwAAAAAAAAAAAAAAAADpBAAAZHJzL2Rvd25yZXYueG1sUEsFBgAA&#10;AAAEAAQA8wAAAO4FAAAAAA==&#10;">
                      <v:shape id="Graphic 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5264A88A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1E90317D" w14:textId="77777777" w:rsidTr="00C62D76">
        <w:trPr>
          <w:trHeight w:val="640"/>
        </w:trPr>
        <w:tc>
          <w:tcPr>
            <w:tcW w:w="3787" w:type="dxa"/>
            <w:gridSpan w:val="2"/>
          </w:tcPr>
          <w:p w14:paraId="4B73FE5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88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Identify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role-players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during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assessment.</w:t>
            </w:r>
          </w:p>
        </w:tc>
        <w:tc>
          <w:tcPr>
            <w:tcW w:w="2248" w:type="dxa"/>
          </w:tcPr>
          <w:p w14:paraId="3BF23949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5" w:line="290" w:lineRule="exact"/>
              <w:ind w:left="111" w:right="120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Assessors Moderator</w:t>
            </w:r>
          </w:p>
        </w:tc>
        <w:tc>
          <w:tcPr>
            <w:tcW w:w="1841" w:type="dxa"/>
            <w:gridSpan w:val="3"/>
          </w:tcPr>
          <w:p w14:paraId="568C76E4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0"/>
              <w:rPr>
                <w:rFonts w:ascii="Arial" w:eastAsia="Arial MT" w:hAnsi="Arial MT" w:cs="Arial MT"/>
                <w:b/>
                <w:sz w:val="15"/>
                <w:szCs w:val="22"/>
                <w:lang w:val="en-US"/>
              </w:rPr>
            </w:pPr>
          </w:p>
          <w:p w14:paraId="65B9ECB5" w14:textId="4CE511C2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42A7C5F6" wp14:editId="396242AA">
                      <wp:extent cx="228600" cy="228600"/>
                      <wp:effectExtent l="0" t="0" r="0" b="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9BA8673" id="Group 9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0BhjwIAACw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In9AYY8CAAAsBgAADgAAAAAAAAAAAAAAAAAuAgAAZHJzL2Uyb0RvYy54bWxQSwECLQAUAAYA&#10;CAAAACEA+AwpmdgAAAADAQAADwAAAAAAAAAAAAAAAADpBAAAZHJzL2Rvd25yZXYueG1sUEsFBgAA&#10;AAAEAAQA8wAAAO4FAAAAAA==&#10;">
                      <v:shape id="Graphic 1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YtL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hl19kAL3+BwAA//8DAFBLAQItABQABgAIAAAAIQDb4fbL7gAAAIUBAAATAAAAAAAAAAAAAAAA&#10;AAAAAABbQ29udGVudF9UeXBlc10ueG1sUEsBAi0AFAAGAAgAAAAhAFr0LFu/AAAAFQEAAAsAAAAA&#10;AAAAAAAAAAAAHwEAAF9yZWxzLy5yZWxzUEsBAi0AFAAGAAgAAAAhAO05i0v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28BABA77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0248C2C0" w14:textId="77777777" w:rsidTr="00C62D76">
        <w:trPr>
          <w:trHeight w:val="578"/>
        </w:trPr>
        <w:tc>
          <w:tcPr>
            <w:tcW w:w="3787" w:type="dxa"/>
            <w:gridSpan w:val="2"/>
          </w:tcPr>
          <w:p w14:paraId="1CC73C1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Describe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required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 declared competent.</w:t>
            </w:r>
          </w:p>
        </w:tc>
        <w:tc>
          <w:tcPr>
            <w:tcW w:w="2248" w:type="dxa"/>
          </w:tcPr>
          <w:p w14:paraId="2259E4C0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Examples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evidence</w:t>
            </w:r>
          </w:p>
        </w:tc>
        <w:tc>
          <w:tcPr>
            <w:tcW w:w="1841" w:type="dxa"/>
            <w:gridSpan w:val="3"/>
          </w:tcPr>
          <w:p w14:paraId="6DA966C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6"/>
              <w:rPr>
                <w:rFonts w:ascii="Arial" w:eastAsia="Arial MT" w:hAnsi="Arial MT" w:cs="Arial MT"/>
                <w:b/>
                <w:sz w:val="13"/>
                <w:szCs w:val="22"/>
                <w:lang w:val="en-US"/>
              </w:rPr>
            </w:pPr>
          </w:p>
          <w:p w14:paraId="16D8AFA5" w14:textId="0AE72409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09A43480" wp14:editId="7B7EC393">
                      <wp:extent cx="228600" cy="228600"/>
                      <wp:effectExtent l="0" t="0" r="0" b="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B48D85C" id="Group 11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NgkAIAACw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C0UE2CQAgAALAYAAA4AAAAAAAAAAAAAAAAALgIAAGRycy9lMm9Eb2MueG1sUEsBAi0AFAAG&#10;AAgAAAAhAPgMKZnYAAAAAwEAAA8AAAAAAAAAAAAAAAAA6gQAAGRycy9kb3ducmV2LnhtbFBLBQYA&#10;AAAABAAEAPMAAADvBQAAAAA=&#10;">
                      <v:shape id="Graphic 1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11D70E35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69FCB348" w14:textId="77777777" w:rsidTr="00C62D76">
        <w:trPr>
          <w:trHeight w:val="580"/>
        </w:trPr>
        <w:tc>
          <w:tcPr>
            <w:tcW w:w="3787" w:type="dxa"/>
            <w:gridSpan w:val="2"/>
          </w:tcPr>
          <w:p w14:paraId="3C63FBC5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7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how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will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judged.</w:t>
            </w:r>
          </w:p>
        </w:tc>
        <w:tc>
          <w:tcPr>
            <w:tcW w:w="2248" w:type="dxa"/>
          </w:tcPr>
          <w:p w14:paraId="62BE7B00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1" w:right="7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Mark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allocation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explained</w:t>
            </w:r>
          </w:p>
        </w:tc>
        <w:tc>
          <w:tcPr>
            <w:tcW w:w="1841" w:type="dxa"/>
            <w:gridSpan w:val="3"/>
          </w:tcPr>
          <w:p w14:paraId="408195F4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"/>
              <w:rPr>
                <w:rFonts w:ascii="Arial" w:eastAsia="Arial MT" w:hAnsi="Arial MT" w:cs="Arial MT"/>
                <w:b/>
                <w:sz w:val="14"/>
                <w:szCs w:val="22"/>
                <w:lang w:val="en-US"/>
              </w:rPr>
            </w:pPr>
          </w:p>
          <w:p w14:paraId="46627B25" w14:textId="605E179A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4921DDA1" wp14:editId="334053D0">
                      <wp:extent cx="228600" cy="228600"/>
                      <wp:effectExtent l="0" t="0" r="0" b="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31330FA" id="Group 13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">
                      <v:shape id="Graphic 14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4B1B1B8C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7B5B94DA" w14:textId="77777777" w:rsidTr="00C62D76">
        <w:trPr>
          <w:trHeight w:val="811"/>
        </w:trPr>
        <w:tc>
          <w:tcPr>
            <w:tcW w:w="3787" w:type="dxa"/>
            <w:gridSpan w:val="2"/>
          </w:tcPr>
          <w:p w14:paraId="1E76C0C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 w:right="16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Explain to the candidate how to prepare:</w:t>
            </w:r>
            <w:r w:rsidRPr="006D32E7">
              <w:rPr>
                <w:rFonts w:ascii="Arial MT" w:eastAsia="Arial MT" w:hAnsi="Arial MT" w:cs="Arial MT"/>
                <w:spacing w:val="3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 task description.</w:t>
            </w:r>
          </w:p>
        </w:tc>
        <w:tc>
          <w:tcPr>
            <w:tcW w:w="2248" w:type="dxa"/>
          </w:tcPr>
          <w:p w14:paraId="4CCF44A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11" w:right="60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task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description</w:t>
            </w:r>
          </w:p>
        </w:tc>
        <w:tc>
          <w:tcPr>
            <w:tcW w:w="1841" w:type="dxa"/>
            <w:gridSpan w:val="3"/>
          </w:tcPr>
          <w:p w14:paraId="468A704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801F596" w14:textId="14BC60D7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45DC22BC" wp14:editId="292D6DC6">
                      <wp:extent cx="228600" cy="228600"/>
                      <wp:effectExtent l="0" t="0" r="0" b="0"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C15E77A" id="Group 15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rVikAIAACwGAAAOAAAAZHJzL2Uyb0RvYy54bWykVF1P2zAUfZ+0/2D5faTtRAcRKZpgVJMQ&#10;Q4Jpz67jfGiOr2e7Tfn3u76J0wLTNLE8JNe5x/fj3GNfXO47zXbK+RZMwecnM86UkVC2pi7498eb&#10;D2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DPCtWKQAgAALAYAAA4AAAAAAAAAAAAAAAAALgIAAGRycy9lMm9Eb2MueG1sUEsBAi0AFAAG&#10;AAgAAAAhAPgMKZnYAAAAAwEAAA8AAAAAAAAAAAAAAAAA6gQAAGRycy9kb3ducmV2LnhtbFBLBQYA&#10;AAAABAAEAPMAAADvBQAAAAA=&#10;">
                      <v:shape id="Graphic 1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0E375243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1D83592C" w14:textId="77777777" w:rsidTr="00C62D76">
        <w:trPr>
          <w:trHeight w:val="1038"/>
        </w:trPr>
        <w:tc>
          <w:tcPr>
            <w:tcW w:w="3787" w:type="dxa"/>
            <w:gridSpan w:val="2"/>
          </w:tcPr>
          <w:p w14:paraId="036A5819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1C275F3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Confirm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with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what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he/she should bring to the assessment.</w:t>
            </w:r>
          </w:p>
        </w:tc>
        <w:tc>
          <w:tcPr>
            <w:tcW w:w="2248" w:type="dxa"/>
          </w:tcPr>
          <w:p w14:paraId="3C33ADF7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1" w:right="164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Detailed briefing on exact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requirements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 be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 in writing</w:t>
            </w:r>
          </w:p>
        </w:tc>
        <w:tc>
          <w:tcPr>
            <w:tcW w:w="1841" w:type="dxa"/>
            <w:gridSpan w:val="3"/>
          </w:tcPr>
          <w:p w14:paraId="25A5A989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08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F65A736" w14:textId="19DBCF2E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4ED918D9" wp14:editId="799B2774">
                      <wp:extent cx="228600" cy="22860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29A9F8B" id="Group 17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">
                      <v:shape id="Graphic 1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59CCB688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27139321" w14:textId="77777777" w:rsidTr="00C62D76">
        <w:trPr>
          <w:trHeight w:val="2611"/>
        </w:trPr>
        <w:tc>
          <w:tcPr>
            <w:tcW w:w="3787" w:type="dxa"/>
            <w:gridSpan w:val="2"/>
          </w:tcPr>
          <w:p w14:paraId="5300B7B0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D93B872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717E1A2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A37ACC3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5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4EB956D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Ensure that candidate understands the procedures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all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practices.</w:t>
            </w:r>
          </w:p>
        </w:tc>
        <w:tc>
          <w:tcPr>
            <w:tcW w:w="2248" w:type="dxa"/>
          </w:tcPr>
          <w:p w14:paraId="5CD02F3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62" w:line="302" w:lineRule="auto"/>
              <w:ind w:left="111" w:right="44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Appeals Policy Appeals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procedure 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Policy</w:t>
            </w:r>
          </w:p>
          <w:p w14:paraId="39B143A7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11" w:right="2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 Procedure</w:t>
            </w:r>
          </w:p>
          <w:p w14:paraId="607D273F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60" w:line="302" w:lineRule="auto"/>
              <w:ind w:left="111" w:right="164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Moderation Policy Moderation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procedure Verification Policy</w:t>
            </w:r>
          </w:p>
          <w:p w14:paraId="3C5783F6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Verification</w:t>
            </w:r>
            <w:r w:rsidRPr="006D32E7">
              <w:rPr>
                <w:rFonts w:ascii="Arial MT" w:eastAsia="Arial MT" w:hAnsi="Arial MT" w:cs="Arial MT"/>
                <w:spacing w:val="-1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Procedure</w:t>
            </w:r>
          </w:p>
        </w:tc>
        <w:tc>
          <w:tcPr>
            <w:tcW w:w="1841" w:type="dxa"/>
            <w:gridSpan w:val="3"/>
          </w:tcPr>
          <w:p w14:paraId="046E59AD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872E524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ACD5EC3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3B919A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77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F1A326C" w14:textId="20A7DE98" w:rsidR="006354B1" w:rsidRPr="006D32E7" w:rsidRDefault="00601864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>
              <w:rPr>
                <w:rFonts w:ascii="Arial" w:eastAsia="Arial MT" w:hAnsi="Arial MT" w:cs="Arial MT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50457930" wp14:editId="1446FD95">
                      <wp:extent cx="228600" cy="228600"/>
                      <wp:effectExtent l="0" t="0" r="0" b="0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8BAF116" id="Group 19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pRahuY8CAAAsBgAADgAAAAAAAAAAAAAAAAAuAgAAZHJzL2Uyb0RvYy54bWxQSwECLQAUAAYA&#10;CAAAACEA+AwpmdgAAAADAQAADwAAAAAAAAAAAAAAAADpBAAAZHJzL2Rvd25yZXYueG1sUEsFBgAA&#10;AAAEAAQA8wAAAO4FAAAAAA==&#10;">
                      <v:shape id="Graphic 2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H2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3r45f4&#10;A+TqCwAA//8DAFBLAQItABQABgAIAAAAIQDb4fbL7gAAAIUBAAATAAAAAAAAAAAAAAAAAAAAAABb&#10;Q29udGVudF9UeXBlc10ueG1sUEsBAi0AFAAGAAgAAAAhAFr0LFu/AAAAFQEAAAsAAAAAAAAAAAAA&#10;AAAAHwEAAF9yZWxzLy5yZWxzUEsBAi0AFAAGAAgAAAAhACNVQfa7AAAA2wAAAA8AAAAAAAAAAAAA&#10;AAAABwIAAGRycy9kb3ducmV2LnhtbFBLBQYAAAAAAwADALcAAADv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5B0D44C1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23BE7096" w14:textId="77777777" w:rsidTr="00C62D76">
        <w:trPr>
          <w:trHeight w:val="810"/>
        </w:trPr>
        <w:tc>
          <w:tcPr>
            <w:tcW w:w="3787" w:type="dxa"/>
            <w:gridSpan w:val="2"/>
          </w:tcPr>
          <w:p w14:paraId="35002BDC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 w:right="44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Ask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if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he/she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foresees any problems or identify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any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special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needs.</w:t>
            </w:r>
          </w:p>
        </w:tc>
        <w:tc>
          <w:tcPr>
            <w:tcW w:w="2248" w:type="dxa"/>
          </w:tcPr>
          <w:p w14:paraId="629F6CB7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91A817F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List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needs</w:t>
            </w:r>
          </w:p>
        </w:tc>
        <w:tc>
          <w:tcPr>
            <w:tcW w:w="1841" w:type="dxa"/>
            <w:gridSpan w:val="3"/>
          </w:tcPr>
          <w:p w14:paraId="28E6B6E3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5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602DC76" w14:textId="5C02E114" w:rsidR="006354B1" w:rsidRPr="006D32E7" w:rsidRDefault="006354B1" w:rsidP="00227C39">
            <w:pPr>
              <w:widowControl w:val="0"/>
              <w:autoSpaceDE w:val="0"/>
              <w:autoSpaceDN w:val="0"/>
              <w:ind w:left="306"/>
              <w:rPr>
                <w:rFonts w:ascii="Arial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inline distT="0" distB="0" distL="0" distR="0" wp14:anchorId="027AFA20" wp14:editId="42DA4B8E">
                      <wp:extent cx="228600" cy="228600"/>
                      <wp:effectExtent l="0" t="0" r="0" b="0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33E0409" id="Group 21" o:spid="_x0000_s1026" style="width:18pt;height:18pt;mso-position-horizontal-relative:char;mso-position-vertical-relative:lin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">
                      <v:shape id="Graphic 2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" path="m,215900r215900,l215900,,,,,215900x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200" w:type="dxa"/>
          </w:tcPr>
          <w:p w14:paraId="26D064F9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</w:tbl>
    <w:p w14:paraId="5BF1F2F2" w14:textId="77777777" w:rsidR="006354B1" w:rsidRPr="006D32E7" w:rsidRDefault="006354B1" w:rsidP="006354B1">
      <w:pPr>
        <w:widowControl w:val="0"/>
        <w:autoSpaceDE w:val="0"/>
        <w:autoSpaceDN w:val="0"/>
        <w:rPr>
          <w:rFonts w:eastAsia="Arial MT" w:hAnsi="Arial MT" w:cs="Arial MT"/>
          <w:sz w:val="18"/>
          <w:szCs w:val="22"/>
          <w:lang w:val="en-US"/>
        </w:rPr>
        <w:sectPr w:rsidR="006354B1" w:rsidRPr="006D32E7" w:rsidSect="006354B1">
          <w:headerReference w:type="default" r:id="rId13"/>
          <w:footerReference w:type="default" r:id="rId14"/>
          <w:footerReference w:type="first" r:id="rId15"/>
          <w:type w:val="continuous"/>
          <w:pgSz w:w="11910" w:h="16840"/>
          <w:pgMar w:top="2000" w:right="850" w:bottom="1240" w:left="850" w:header="799" w:footer="1057" w:gutter="0"/>
          <w:pgNumType w:start="1"/>
          <w:cols w:space="720"/>
        </w:sectPr>
      </w:pPr>
    </w:p>
    <w:p w14:paraId="6C02208D" w14:textId="77777777" w:rsidR="006354B1" w:rsidRPr="006D32E7" w:rsidRDefault="006354B1" w:rsidP="006354B1">
      <w:pPr>
        <w:ind w:left="3" w:right="3"/>
        <w:jc w:val="center"/>
        <w:rPr>
          <w:rFonts w:ascii="Arial"/>
          <w:b/>
        </w:rPr>
      </w:pPr>
      <w:r w:rsidRPr="006D32E7">
        <w:rPr>
          <w:rFonts w:ascii="Arial"/>
          <w:b/>
        </w:rPr>
        <w:lastRenderedPageBreak/>
        <w:t>Agreed</w:t>
      </w:r>
      <w:r w:rsidRPr="006D32E7">
        <w:rPr>
          <w:rFonts w:ascii="Arial"/>
          <w:b/>
          <w:spacing w:val="-10"/>
        </w:rPr>
        <w:t xml:space="preserve"> </w:t>
      </w:r>
      <w:r w:rsidRPr="006D32E7">
        <w:rPr>
          <w:rFonts w:ascii="Arial"/>
          <w:b/>
        </w:rPr>
        <w:t>Assessment</w:t>
      </w:r>
      <w:r w:rsidRPr="006D32E7">
        <w:rPr>
          <w:rFonts w:ascii="Arial"/>
          <w:b/>
          <w:spacing w:val="-12"/>
        </w:rPr>
        <w:t xml:space="preserve"> </w:t>
      </w:r>
      <w:r w:rsidRPr="006D32E7">
        <w:rPr>
          <w:rFonts w:ascii="Arial"/>
          <w:b/>
          <w:spacing w:val="-4"/>
        </w:rPr>
        <w:t>Plan</w:t>
      </w:r>
    </w:p>
    <w:p w14:paraId="28A7BDFB" w14:textId="77777777" w:rsidR="006354B1" w:rsidRPr="006D32E7" w:rsidRDefault="006354B1" w:rsidP="006354B1">
      <w:pPr>
        <w:spacing w:before="6" w:after="120"/>
        <w:rPr>
          <w:rFonts w:ascii="Arial"/>
          <w:b/>
          <w:sz w:val="5"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2100"/>
        <w:gridCol w:w="1961"/>
        <w:gridCol w:w="3121"/>
      </w:tblGrid>
      <w:tr w:rsidR="006354B1" w:rsidRPr="006D32E7" w14:paraId="0FF82B4C" w14:textId="77777777" w:rsidTr="00227C39">
        <w:trPr>
          <w:trHeight w:val="350"/>
        </w:trPr>
        <w:tc>
          <w:tcPr>
            <w:tcW w:w="2701" w:type="dxa"/>
            <w:shd w:val="clear" w:color="auto" w:fill="F3F3F3"/>
          </w:tcPr>
          <w:p w14:paraId="46300A4B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Candidate's</w:t>
            </w:r>
            <w:r w:rsidRPr="006D32E7">
              <w:rPr>
                <w:rFonts w:ascii="Arial MT" w:eastAsia="Arial MT" w:hAnsi="Arial MT" w:cs="Arial MT"/>
                <w:spacing w:val="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Name:</w:t>
            </w:r>
          </w:p>
        </w:tc>
        <w:tc>
          <w:tcPr>
            <w:tcW w:w="7182" w:type="dxa"/>
            <w:gridSpan w:val="3"/>
          </w:tcPr>
          <w:p w14:paraId="3C07BD5B" w14:textId="365CC4E6" w:rsidR="006354B1" w:rsidRPr="006D32E7" w:rsidRDefault="00C62D76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1013020244" w:edGrp="everyone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 xml:space="preserve">Masemola </w:t>
            </w:r>
            <w:proofErr w:type="spellStart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>Tokologo</w:t>
            </w:r>
            <w:permEnd w:id="1013020244"/>
            <w:proofErr w:type="spellEnd"/>
          </w:p>
        </w:tc>
      </w:tr>
      <w:tr w:rsidR="006354B1" w:rsidRPr="006D32E7" w14:paraId="75AA37B0" w14:textId="77777777" w:rsidTr="00227C39">
        <w:trPr>
          <w:trHeight w:val="350"/>
        </w:trPr>
        <w:tc>
          <w:tcPr>
            <w:tcW w:w="2701" w:type="dxa"/>
            <w:shd w:val="clear" w:color="auto" w:fill="F3F3F3"/>
          </w:tcPr>
          <w:p w14:paraId="3EA1B0E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Assessor's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Name:</w:t>
            </w:r>
          </w:p>
        </w:tc>
        <w:tc>
          <w:tcPr>
            <w:tcW w:w="7182" w:type="dxa"/>
            <w:gridSpan w:val="3"/>
          </w:tcPr>
          <w:p w14:paraId="5C0CE496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388105236" w:edGrp="everyone"/>
            <w:permEnd w:id="388105236"/>
          </w:p>
        </w:tc>
      </w:tr>
      <w:tr w:rsidR="006354B1" w:rsidRPr="006D32E7" w14:paraId="703086B2" w14:textId="77777777" w:rsidTr="00227C39">
        <w:trPr>
          <w:trHeight w:val="350"/>
        </w:trPr>
        <w:tc>
          <w:tcPr>
            <w:tcW w:w="2701" w:type="dxa"/>
            <w:shd w:val="clear" w:color="auto" w:fill="F3F3F3"/>
          </w:tcPr>
          <w:p w14:paraId="1E275C0B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Module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name:</w:t>
            </w:r>
          </w:p>
        </w:tc>
        <w:tc>
          <w:tcPr>
            <w:tcW w:w="7182" w:type="dxa"/>
            <w:gridSpan w:val="3"/>
          </w:tcPr>
          <w:p w14:paraId="6702C445" w14:textId="4FD67BF0" w:rsidR="006354B1" w:rsidRPr="006D32E7" w:rsidRDefault="00C62D76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1445927635" w:edGrp="everyone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>Cloud administrator</w:t>
            </w:r>
            <w:permEnd w:id="1445927635"/>
          </w:p>
        </w:tc>
      </w:tr>
      <w:tr w:rsidR="006354B1" w:rsidRPr="006D32E7" w14:paraId="30A09F73" w14:textId="77777777" w:rsidTr="00227C39">
        <w:trPr>
          <w:trHeight w:val="470"/>
        </w:trPr>
        <w:tc>
          <w:tcPr>
            <w:tcW w:w="2701" w:type="dxa"/>
            <w:shd w:val="clear" w:color="auto" w:fill="F3F3F3"/>
          </w:tcPr>
          <w:p w14:paraId="10AC4FA1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1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Assessment:</w:t>
            </w:r>
          </w:p>
        </w:tc>
        <w:tc>
          <w:tcPr>
            <w:tcW w:w="7182" w:type="dxa"/>
            <w:gridSpan w:val="3"/>
          </w:tcPr>
          <w:p w14:paraId="3D779BCB" w14:textId="725D802C" w:rsidR="006354B1" w:rsidRPr="006D32E7" w:rsidRDefault="00C62D76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584647243" w:edGrp="everyone"/>
            <w:r>
              <w:rPr>
                <w:rFonts w:eastAsia="Arial MT" w:hAnsi="Arial MT" w:cs="Arial MT"/>
                <w:sz w:val="18"/>
                <w:szCs w:val="22"/>
                <w:lang w:val="en-US"/>
              </w:rPr>
              <w:t>FORMATIVE ASSESMENT</w:t>
            </w:r>
            <w:permEnd w:id="584647243"/>
          </w:p>
        </w:tc>
      </w:tr>
      <w:tr w:rsidR="006354B1" w:rsidRPr="006D32E7" w14:paraId="39D79990" w14:textId="77777777" w:rsidTr="00227C39">
        <w:trPr>
          <w:trHeight w:val="2271"/>
        </w:trPr>
        <w:tc>
          <w:tcPr>
            <w:tcW w:w="2701" w:type="dxa"/>
            <w:shd w:val="clear" w:color="auto" w:fill="F3F3F3"/>
          </w:tcPr>
          <w:p w14:paraId="1D11DD6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8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167EECB" w14:textId="77777777" w:rsidR="006354B1" w:rsidRDefault="006354B1" w:rsidP="00227C39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</w:p>
          <w:p w14:paraId="1B40BFEF" w14:textId="77777777" w:rsidR="006354B1" w:rsidRDefault="006354B1" w:rsidP="00227C39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</w:p>
          <w:p w14:paraId="1E0FF3AA" w14:textId="77777777" w:rsidR="006354B1" w:rsidRDefault="006354B1" w:rsidP="00227C39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</w:p>
          <w:p w14:paraId="6503914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Unit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Standard/s:</w:t>
            </w:r>
          </w:p>
        </w:tc>
        <w:tc>
          <w:tcPr>
            <w:tcW w:w="7182" w:type="dxa"/>
            <w:gridSpan w:val="3"/>
          </w:tcPr>
          <w:p w14:paraId="54EA414A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602475854" w:edGrp="everyone"/>
            <w:permEnd w:id="602475854"/>
          </w:p>
        </w:tc>
      </w:tr>
      <w:tr w:rsidR="006354B1" w:rsidRPr="006D32E7" w14:paraId="62B00840" w14:textId="77777777" w:rsidTr="00227C39">
        <w:trPr>
          <w:trHeight w:val="1039"/>
        </w:trPr>
        <w:tc>
          <w:tcPr>
            <w:tcW w:w="2701" w:type="dxa"/>
            <w:shd w:val="clear" w:color="auto" w:fill="F3F3F3"/>
          </w:tcPr>
          <w:p w14:paraId="1F2AEF73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Type of Assessment i.e. Formative assignment, Formative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test,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Formative Practical,</w:t>
            </w:r>
            <w:r w:rsidRPr="006D32E7">
              <w:rPr>
                <w:rFonts w:ascii="Arial MT" w:eastAsia="Arial MT" w:hAnsi="Arial MT" w:cs="Arial MT"/>
                <w:spacing w:val="-1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Summative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etc.</w:t>
            </w:r>
          </w:p>
        </w:tc>
        <w:tc>
          <w:tcPr>
            <w:tcW w:w="7182" w:type="dxa"/>
            <w:gridSpan w:val="3"/>
          </w:tcPr>
          <w:p w14:paraId="4D30C2DA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2146459307" w:edGrp="everyone"/>
            <w:permEnd w:id="2146459307"/>
          </w:p>
        </w:tc>
      </w:tr>
      <w:tr w:rsidR="006354B1" w:rsidRPr="006D32E7" w14:paraId="78F1C7B7" w14:textId="77777777" w:rsidTr="00227C39">
        <w:trPr>
          <w:trHeight w:val="580"/>
        </w:trPr>
        <w:tc>
          <w:tcPr>
            <w:tcW w:w="2701" w:type="dxa"/>
            <w:shd w:val="clear" w:color="auto" w:fill="F3F3F3"/>
          </w:tcPr>
          <w:p w14:paraId="16395E0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 w:right="77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Special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Requirements:</w:t>
            </w:r>
          </w:p>
        </w:tc>
        <w:tc>
          <w:tcPr>
            <w:tcW w:w="7182" w:type="dxa"/>
            <w:gridSpan w:val="3"/>
          </w:tcPr>
          <w:p w14:paraId="31D9507E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219638240" w:edGrp="everyone"/>
            <w:permEnd w:id="219638240"/>
          </w:p>
        </w:tc>
      </w:tr>
      <w:tr w:rsidR="006354B1" w:rsidRPr="006D32E7" w14:paraId="688C3483" w14:textId="77777777" w:rsidTr="00227C39">
        <w:trPr>
          <w:trHeight w:val="580"/>
        </w:trPr>
        <w:tc>
          <w:tcPr>
            <w:tcW w:w="2701" w:type="dxa"/>
            <w:shd w:val="clear" w:color="auto" w:fill="F3F3F3"/>
          </w:tcPr>
          <w:p w14:paraId="6E879E6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Event</w:t>
            </w:r>
          </w:p>
        </w:tc>
        <w:tc>
          <w:tcPr>
            <w:tcW w:w="2100" w:type="dxa"/>
            <w:shd w:val="clear" w:color="auto" w:fill="F3F3F3"/>
          </w:tcPr>
          <w:p w14:paraId="63D5D1F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 w:right="68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Date,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time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and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location</w:t>
            </w:r>
          </w:p>
        </w:tc>
        <w:tc>
          <w:tcPr>
            <w:tcW w:w="1961" w:type="dxa"/>
            <w:shd w:val="clear" w:color="auto" w:fill="F3F3F3"/>
          </w:tcPr>
          <w:p w14:paraId="1CE552F1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 w:right="88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Resources required</w:t>
            </w:r>
          </w:p>
        </w:tc>
        <w:tc>
          <w:tcPr>
            <w:tcW w:w="3121" w:type="dxa"/>
            <w:shd w:val="clear" w:color="auto" w:fill="F3F3F3"/>
          </w:tcPr>
          <w:p w14:paraId="24ABA957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generated</w:t>
            </w:r>
          </w:p>
        </w:tc>
      </w:tr>
      <w:tr w:rsidR="006354B1" w:rsidRPr="006D32E7" w14:paraId="21A9396F" w14:textId="77777777" w:rsidTr="00227C39">
        <w:trPr>
          <w:trHeight w:val="350"/>
        </w:trPr>
        <w:tc>
          <w:tcPr>
            <w:tcW w:w="2701" w:type="dxa"/>
            <w:shd w:val="clear" w:color="auto" w:fill="F3F3F3"/>
          </w:tcPr>
          <w:p w14:paraId="65C7717C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due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dates.</w:t>
            </w:r>
          </w:p>
        </w:tc>
        <w:tc>
          <w:tcPr>
            <w:tcW w:w="2100" w:type="dxa"/>
          </w:tcPr>
          <w:p w14:paraId="2F599177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permStart w:id="598895974" w:edGrp="everyone"/>
            <w:permEnd w:id="598895974"/>
          </w:p>
        </w:tc>
        <w:tc>
          <w:tcPr>
            <w:tcW w:w="1961" w:type="dxa"/>
          </w:tcPr>
          <w:p w14:paraId="1A2E5FE5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Assessments</w:t>
            </w:r>
          </w:p>
        </w:tc>
        <w:tc>
          <w:tcPr>
            <w:tcW w:w="3121" w:type="dxa"/>
          </w:tcPr>
          <w:p w14:paraId="0021899F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Completed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documentation</w:t>
            </w:r>
          </w:p>
        </w:tc>
      </w:tr>
      <w:tr w:rsidR="006354B1" w:rsidRPr="006D32E7" w14:paraId="006F927E" w14:textId="77777777" w:rsidTr="00227C39">
        <w:trPr>
          <w:trHeight w:val="808"/>
        </w:trPr>
        <w:tc>
          <w:tcPr>
            <w:tcW w:w="2701" w:type="dxa"/>
            <w:shd w:val="clear" w:color="auto" w:fill="F3F3F3"/>
          </w:tcPr>
          <w:p w14:paraId="740D124B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 w:right="11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Complete activity on Campus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Online/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upload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 Campus Online</w:t>
            </w:r>
          </w:p>
        </w:tc>
        <w:tc>
          <w:tcPr>
            <w:tcW w:w="2100" w:type="dxa"/>
          </w:tcPr>
          <w:p w14:paraId="3483AD99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1961" w:type="dxa"/>
          </w:tcPr>
          <w:p w14:paraId="3AA7A538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C7A18A1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Study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guide</w:t>
            </w:r>
          </w:p>
        </w:tc>
        <w:tc>
          <w:tcPr>
            <w:tcW w:w="3121" w:type="dxa"/>
          </w:tcPr>
          <w:p w14:paraId="030FB6A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CDFCAB1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Completed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Portfolio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Evidence</w:t>
            </w:r>
          </w:p>
        </w:tc>
      </w:tr>
      <w:tr w:rsidR="006354B1" w:rsidRPr="006D32E7" w14:paraId="3C3BC87D" w14:textId="77777777" w:rsidTr="00227C39">
        <w:trPr>
          <w:trHeight w:val="870"/>
        </w:trPr>
        <w:tc>
          <w:tcPr>
            <w:tcW w:w="2701" w:type="dxa"/>
            <w:shd w:val="clear" w:color="auto" w:fill="F3F3F3"/>
          </w:tcPr>
          <w:p w14:paraId="535399F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90" w:line="242" w:lineRule="auto"/>
              <w:ind w:left="111" w:right="119" w:hanging="4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Submit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Electronic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Portfolio of Evidence on Campus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Online</w:t>
            </w:r>
          </w:p>
        </w:tc>
        <w:tc>
          <w:tcPr>
            <w:tcW w:w="2100" w:type="dxa"/>
          </w:tcPr>
          <w:p w14:paraId="494798FE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1961" w:type="dxa"/>
          </w:tcPr>
          <w:p w14:paraId="5AC52003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91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76A07D4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Campus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Online</w:t>
            </w:r>
          </w:p>
        </w:tc>
        <w:tc>
          <w:tcPr>
            <w:tcW w:w="3121" w:type="dxa"/>
          </w:tcPr>
          <w:p w14:paraId="19BB29B5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7" w:right="13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Acknowledgement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receipt from Facilitator</w:t>
            </w:r>
          </w:p>
        </w:tc>
      </w:tr>
      <w:tr w:rsidR="006354B1" w:rsidRPr="006D32E7" w14:paraId="4C708479" w14:textId="77777777" w:rsidTr="00227C39">
        <w:trPr>
          <w:trHeight w:val="350"/>
        </w:trPr>
        <w:tc>
          <w:tcPr>
            <w:tcW w:w="9883" w:type="dxa"/>
            <w:gridSpan w:val="4"/>
            <w:shd w:val="clear" w:color="auto" w:fill="F3F3F3"/>
          </w:tcPr>
          <w:p w14:paraId="5C87450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Responsibility</w:t>
            </w:r>
          </w:p>
        </w:tc>
      </w:tr>
      <w:tr w:rsidR="006354B1" w:rsidRPr="006D32E7" w14:paraId="2BC3A4A6" w14:textId="77777777" w:rsidTr="00227C39">
        <w:trPr>
          <w:trHeight w:val="1058"/>
        </w:trPr>
        <w:tc>
          <w:tcPr>
            <w:tcW w:w="2701" w:type="dxa"/>
            <w:shd w:val="clear" w:color="auto" w:fill="F3F3F3"/>
          </w:tcPr>
          <w:p w14:paraId="1396E8C1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82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F6C02F1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Roles</w:t>
            </w:r>
          </w:p>
        </w:tc>
        <w:tc>
          <w:tcPr>
            <w:tcW w:w="7182" w:type="dxa"/>
            <w:gridSpan w:val="3"/>
          </w:tcPr>
          <w:p w14:paraId="0DB98E54" w14:textId="77777777" w:rsidR="006354B1" w:rsidRPr="006D32E7" w:rsidRDefault="006354B1" w:rsidP="001B4138">
            <w:pPr>
              <w:widowControl w:val="0"/>
              <w:numPr>
                <w:ilvl w:val="0"/>
                <w:numId w:val="12"/>
              </w:numPr>
              <w:tabs>
                <w:tab w:val="left" w:pos="749"/>
              </w:tabs>
              <w:autoSpaceDE w:val="0"/>
              <w:autoSpaceDN w:val="0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Assessor</w:t>
            </w:r>
          </w:p>
          <w:p w14:paraId="2295D787" w14:textId="77777777" w:rsidR="006354B1" w:rsidRPr="006D32E7" w:rsidRDefault="006354B1" w:rsidP="001B4138">
            <w:pPr>
              <w:widowControl w:val="0"/>
              <w:numPr>
                <w:ilvl w:val="0"/>
                <w:numId w:val="12"/>
              </w:numPr>
              <w:tabs>
                <w:tab w:val="left" w:pos="749"/>
              </w:tabs>
              <w:autoSpaceDE w:val="0"/>
              <w:autoSpaceDN w:val="0"/>
              <w:spacing w:before="34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Guide</w:t>
            </w:r>
          </w:p>
          <w:p w14:paraId="697A138F" w14:textId="77777777" w:rsidR="006354B1" w:rsidRPr="006D32E7" w:rsidRDefault="006354B1" w:rsidP="001B4138">
            <w:pPr>
              <w:widowControl w:val="0"/>
              <w:numPr>
                <w:ilvl w:val="0"/>
                <w:numId w:val="12"/>
              </w:numPr>
              <w:tabs>
                <w:tab w:val="left" w:pos="749"/>
              </w:tabs>
              <w:autoSpaceDE w:val="0"/>
              <w:autoSpaceDN w:val="0"/>
              <w:spacing w:before="36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Agent</w:t>
            </w:r>
          </w:p>
          <w:p w14:paraId="0B4D33AA" w14:textId="77777777" w:rsidR="006354B1" w:rsidRPr="006D32E7" w:rsidRDefault="006354B1" w:rsidP="001B4138">
            <w:pPr>
              <w:widowControl w:val="0"/>
              <w:numPr>
                <w:ilvl w:val="0"/>
                <w:numId w:val="12"/>
              </w:numPr>
              <w:tabs>
                <w:tab w:val="left" w:pos="749"/>
              </w:tabs>
              <w:autoSpaceDE w:val="0"/>
              <w:autoSpaceDN w:val="0"/>
              <w:spacing w:before="34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Reviewer</w:t>
            </w:r>
          </w:p>
        </w:tc>
      </w:tr>
      <w:tr w:rsidR="006354B1" w:rsidRPr="006D32E7" w14:paraId="121FDBFF" w14:textId="77777777" w:rsidTr="00227C39">
        <w:trPr>
          <w:trHeight w:val="1321"/>
        </w:trPr>
        <w:tc>
          <w:tcPr>
            <w:tcW w:w="2701" w:type="dxa"/>
            <w:shd w:val="clear" w:color="auto" w:fill="F3F3F3"/>
          </w:tcPr>
          <w:p w14:paraId="0B904E5F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A1B52B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8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5417699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Responsibilities</w:t>
            </w:r>
          </w:p>
        </w:tc>
        <w:tc>
          <w:tcPr>
            <w:tcW w:w="7182" w:type="dxa"/>
            <w:gridSpan w:val="3"/>
          </w:tcPr>
          <w:p w14:paraId="7B6F9AEE" w14:textId="77777777" w:rsidR="006354B1" w:rsidRPr="006D32E7" w:rsidRDefault="006354B1" w:rsidP="001B4138">
            <w:pPr>
              <w:widowControl w:val="0"/>
              <w:numPr>
                <w:ilvl w:val="0"/>
                <w:numId w:val="11"/>
              </w:numPr>
              <w:tabs>
                <w:tab w:val="left" w:pos="749"/>
              </w:tabs>
              <w:autoSpaceDE w:val="0"/>
              <w:autoSpaceDN w:val="0"/>
              <w:spacing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Consult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re-assessment,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1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plan.</w:t>
            </w:r>
          </w:p>
          <w:p w14:paraId="03978404" w14:textId="77777777" w:rsidR="006354B1" w:rsidRPr="006D32E7" w:rsidRDefault="006354B1" w:rsidP="001B4138">
            <w:pPr>
              <w:widowControl w:val="0"/>
              <w:numPr>
                <w:ilvl w:val="0"/>
                <w:numId w:val="11"/>
              </w:numPr>
              <w:tabs>
                <w:tab w:val="left" w:pos="749"/>
              </w:tabs>
              <w:autoSpaceDE w:val="0"/>
              <w:autoSpaceDN w:val="0"/>
              <w:spacing w:before="34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Agree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with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candidate.</w:t>
            </w:r>
          </w:p>
          <w:p w14:paraId="66B04220" w14:textId="77777777" w:rsidR="006354B1" w:rsidRPr="006D32E7" w:rsidRDefault="006354B1" w:rsidP="001B4138">
            <w:pPr>
              <w:widowControl w:val="0"/>
              <w:numPr>
                <w:ilvl w:val="0"/>
                <w:numId w:val="11"/>
              </w:numPr>
              <w:tabs>
                <w:tab w:val="left" w:pos="750"/>
              </w:tabs>
              <w:autoSpaceDE w:val="0"/>
              <w:autoSpaceDN w:val="0"/>
              <w:spacing w:before="36" w:line="276" w:lineRule="auto"/>
              <w:ind w:left="750" w:right="575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Forward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documentation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candidate: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plan,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guide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instruments.</w:t>
            </w:r>
          </w:p>
          <w:p w14:paraId="12E5BA11" w14:textId="77777777" w:rsidR="006354B1" w:rsidRPr="006D32E7" w:rsidRDefault="006354B1" w:rsidP="001B4138">
            <w:pPr>
              <w:widowControl w:val="0"/>
              <w:numPr>
                <w:ilvl w:val="0"/>
                <w:numId w:val="11"/>
              </w:numPr>
              <w:tabs>
                <w:tab w:val="left" w:pos="749"/>
              </w:tabs>
              <w:autoSpaceDE w:val="0"/>
              <w:autoSpaceDN w:val="0"/>
              <w:spacing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with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use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different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instruments.</w:t>
            </w:r>
          </w:p>
        </w:tc>
      </w:tr>
    </w:tbl>
    <w:p w14:paraId="6B47737E" w14:textId="77777777" w:rsidR="006354B1" w:rsidRPr="006D32E7" w:rsidRDefault="006354B1" w:rsidP="006354B1">
      <w:pPr>
        <w:widowControl w:val="0"/>
        <w:autoSpaceDE w:val="0"/>
        <w:autoSpaceDN w:val="0"/>
        <w:spacing w:line="229" w:lineRule="exact"/>
        <w:rPr>
          <w:rFonts w:ascii="Arial MT" w:eastAsia="Arial MT" w:hAnsi="Arial MT" w:cs="Arial MT"/>
          <w:szCs w:val="22"/>
          <w:lang w:val="en-US"/>
        </w:rPr>
        <w:sectPr w:rsidR="006354B1" w:rsidRPr="006D32E7" w:rsidSect="006354B1">
          <w:pgSz w:w="11910" w:h="16840"/>
          <w:pgMar w:top="2000" w:right="850" w:bottom="1240" w:left="850" w:header="799" w:footer="1057" w:gutter="0"/>
          <w:cols w:space="720"/>
        </w:sectPr>
      </w:pPr>
    </w:p>
    <w:p w14:paraId="2F2688E8" w14:textId="77777777" w:rsidR="006354B1" w:rsidRPr="006D32E7" w:rsidRDefault="006354B1" w:rsidP="006354B1">
      <w:pPr>
        <w:spacing w:before="5" w:after="120"/>
        <w:rPr>
          <w:rFonts w:ascii="Arial"/>
          <w:b/>
          <w:sz w:val="8"/>
        </w:rPr>
      </w:pPr>
      <w:r w:rsidRPr="006D32E7">
        <w:rPr>
          <w:rFonts w:ascii="Arial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667968" behindDoc="0" locked="0" layoutInCell="1" allowOverlap="1" wp14:anchorId="4B916DB0" wp14:editId="2529E762">
                <wp:simplePos x="0" y="0"/>
                <wp:positionH relativeFrom="page">
                  <wp:posOffset>2750820</wp:posOffset>
                </wp:positionH>
                <wp:positionV relativeFrom="page">
                  <wp:posOffset>1310640</wp:posOffset>
                </wp:positionV>
                <wp:extent cx="4561205" cy="1203960"/>
                <wp:effectExtent l="0" t="0" r="10795" b="15240"/>
                <wp:wrapNone/>
                <wp:docPr id="1298890668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61205" cy="12039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72FBE3" w14:textId="77777777" w:rsidR="00227C39" w:rsidRDefault="00227C39" w:rsidP="001B4138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45"/>
                              </w:tabs>
                              <w:spacing w:line="230" w:lineRule="exact"/>
                              <w:ind w:left="745" w:hanging="359"/>
                            </w:pPr>
                            <w:permStart w:id="587681894" w:edGrp="everyone"/>
                            <w:r>
                              <w:t>Provide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feedback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findings.</w:t>
                            </w:r>
                          </w:p>
                          <w:p w14:paraId="2E35F52E" w14:textId="77777777" w:rsidR="00227C39" w:rsidRDefault="00227C39" w:rsidP="001B4138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45"/>
                              </w:tabs>
                              <w:spacing w:before="34"/>
                              <w:ind w:left="745" w:hanging="359"/>
                            </w:pPr>
                            <w:r>
                              <w:t>Support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through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process.</w:t>
                            </w:r>
                          </w:p>
                          <w:p w14:paraId="670BA4A6" w14:textId="77777777" w:rsidR="00227C39" w:rsidRDefault="00227C39" w:rsidP="001B4138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45"/>
                              </w:tabs>
                              <w:spacing w:before="36"/>
                              <w:ind w:left="745" w:hanging="359"/>
                            </w:pPr>
                            <w:r>
                              <w:t>Source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feedback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candidate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process.</w:t>
                            </w:r>
                          </w:p>
                          <w:p w14:paraId="44B86453" w14:textId="77777777" w:rsidR="00227C39" w:rsidRDefault="00227C39" w:rsidP="001B4138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45"/>
                              </w:tabs>
                              <w:spacing w:before="34"/>
                              <w:ind w:left="745" w:hanging="359"/>
                            </w:pPr>
                            <w:r>
                              <w:t>Review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outcome.</w:t>
                            </w:r>
                          </w:p>
                          <w:p w14:paraId="70ED8CD5" w14:textId="77777777" w:rsidR="00227C39" w:rsidRDefault="00227C39" w:rsidP="001B4138">
                            <w:pPr>
                              <w:pStyle w:val="BodyTex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746"/>
                              </w:tabs>
                              <w:spacing w:before="34" w:line="276" w:lineRule="auto"/>
                              <w:ind w:right="638"/>
                            </w:pPr>
                            <w:r>
                              <w:t>Use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assessment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process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opportunity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transform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assessment activities and outcomes.</w:t>
                            </w:r>
                            <w:permEnd w:id="587681894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23" o:spid="_x0000_s1027" type="#_x0000_t202" style="position:absolute;margin-left:216.6pt;margin-top:103.2pt;width:359.15pt;height:94.8pt;z-index:2516679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" filled="f" strokeweight=".48pt">
                <v:path arrowok="t"/>
                <v:textbox inset="0,0,0,0">
                  <w:txbxContent>
                    <w:p w14:paraId="3872FBE3" w14:textId="77777777" w:rsidR="00227C39" w:rsidRDefault="00227C39" w:rsidP="001B4138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45"/>
                        </w:tabs>
                        <w:spacing w:line="230" w:lineRule="exact"/>
                        <w:ind w:left="745" w:hanging="359"/>
                      </w:pPr>
                      <w:permStart w:id="587681894" w:edGrp="everyone"/>
                      <w:r>
                        <w:t>Provide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feedback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findings.</w:t>
                      </w:r>
                    </w:p>
                    <w:p w14:paraId="2E35F52E" w14:textId="77777777" w:rsidR="00227C39" w:rsidRDefault="00227C39" w:rsidP="001B4138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45"/>
                        </w:tabs>
                        <w:spacing w:before="34"/>
                        <w:ind w:left="745" w:hanging="359"/>
                      </w:pPr>
                      <w:r>
                        <w:t>Support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through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process.</w:t>
                      </w:r>
                    </w:p>
                    <w:p w14:paraId="670BA4A6" w14:textId="77777777" w:rsidR="00227C39" w:rsidRDefault="00227C39" w:rsidP="001B4138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45"/>
                        </w:tabs>
                        <w:spacing w:before="36"/>
                        <w:ind w:left="745" w:hanging="359"/>
                      </w:pPr>
                      <w:r>
                        <w:t>Source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feedback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candidate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process.</w:t>
                      </w:r>
                    </w:p>
                    <w:p w14:paraId="44B86453" w14:textId="77777777" w:rsidR="00227C39" w:rsidRDefault="00227C39" w:rsidP="001B4138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45"/>
                        </w:tabs>
                        <w:spacing w:before="34"/>
                        <w:ind w:left="745" w:hanging="359"/>
                      </w:pPr>
                      <w:r>
                        <w:t>Review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outcome.</w:t>
                      </w:r>
                    </w:p>
                    <w:p w14:paraId="70ED8CD5" w14:textId="77777777" w:rsidR="00227C39" w:rsidRDefault="00227C39" w:rsidP="001B4138">
                      <w:pPr>
                        <w:pStyle w:val="BodyText"/>
                        <w:numPr>
                          <w:ilvl w:val="0"/>
                          <w:numId w:val="6"/>
                        </w:numPr>
                        <w:tabs>
                          <w:tab w:val="left" w:pos="746"/>
                        </w:tabs>
                        <w:spacing w:before="34" w:line="276" w:lineRule="auto"/>
                        <w:ind w:right="638"/>
                      </w:pPr>
                      <w:r>
                        <w:t>Use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assessment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process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opportunity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transform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assessment activities and outcomes.</w:t>
                      </w:r>
                      <w:permEnd w:id="587681894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45F07EA" w14:textId="77777777" w:rsidR="006354B1" w:rsidRPr="006D32E7" w:rsidRDefault="006354B1" w:rsidP="006354B1">
      <w:pPr>
        <w:spacing w:after="120"/>
        <w:ind w:left="256"/>
        <w:rPr>
          <w:rFonts w:ascii="Arial"/>
        </w:rPr>
      </w:pPr>
      <w:r w:rsidRPr="006D32E7">
        <w:rPr>
          <w:rFonts w:ascii="Arial"/>
          <w:noProof/>
        </w:rPr>
        <mc:AlternateContent>
          <mc:Choice Requires="wpg">
            <w:drawing>
              <wp:inline distT="0" distB="0" distL="0" distR="0" wp14:anchorId="539E6A66" wp14:editId="7F64B60C">
                <wp:extent cx="1715135" cy="122682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1226820"/>
                          <a:chOff x="0" y="0"/>
                          <a:chExt cx="1715135" cy="10210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6095" y="6095"/>
                            <a:ext cx="1709420" cy="1007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9420" h="1007744">
                                <a:moveTo>
                                  <a:pt x="1709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7363"/>
                                </a:lnTo>
                                <a:lnTo>
                                  <a:pt x="1709039" y="1007363"/>
                                </a:lnTo>
                                <a:lnTo>
                                  <a:pt x="1709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1715135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5135" h="1021080">
                                <a:moveTo>
                                  <a:pt x="1715135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14984"/>
                                </a:lnTo>
                                <a:lnTo>
                                  <a:pt x="0" y="1021080"/>
                                </a:lnTo>
                                <a:lnTo>
                                  <a:pt x="6096" y="1021080"/>
                                </a:lnTo>
                                <a:lnTo>
                                  <a:pt x="1715135" y="1021080"/>
                                </a:lnTo>
                                <a:lnTo>
                                  <a:pt x="1715135" y="1014984"/>
                                </a:lnTo>
                                <a:lnTo>
                                  <a:pt x="6096" y="1014984"/>
                                </a:lnTo>
                                <a:lnTo>
                                  <a:pt x="6096" y="6096"/>
                                </a:lnTo>
                                <a:lnTo>
                                  <a:pt x="1715135" y="6096"/>
                                </a:lnTo>
                                <a:lnTo>
                                  <a:pt x="1715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DAB3170" id="Group 24" o:spid="_x0000_s1026" style="width:135.05pt;height:96.6pt;mso-position-horizontal-relative:char;mso-position-vertical-relative:line" coordsize="17151,10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">
                <v:shape id="Graphic 25" o:spid="_x0000_s1027" style="position:absolute;left:60;top:60;width:17095;height:10078;visibility:visible;mso-wrap-style:square;v-text-anchor:top" coordsize="1709420,100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" path="m1709039,l,,,1007363r1709039,l1709039,xe" fillcolor="#f3f3f3" stroked="f">
                  <v:path arrowok="t"/>
                </v:shape>
                <v:shape id="Graphic 26" o:spid="_x0000_s1028" style="position:absolute;width:17151;height:10210;visibility:visible;mso-wrap-style:square;v-text-anchor:top" coordsize="1715135,102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" path="m1715135,l6096,,,,,6096,,1014984r,6096l6096,1021080r1709039,l1715135,1014984r-1709039,l6096,6096r1709039,l171513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CBFA1D4" w14:textId="77777777" w:rsidR="006354B1" w:rsidRPr="006D32E7" w:rsidRDefault="006354B1" w:rsidP="006354B1">
      <w:pPr>
        <w:spacing w:before="201" w:after="120"/>
        <w:rPr>
          <w:rFonts w:ascii="Arial"/>
          <w:b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5"/>
        <w:gridCol w:w="96"/>
        <w:gridCol w:w="4599"/>
        <w:gridCol w:w="2583"/>
      </w:tblGrid>
      <w:tr w:rsidR="006354B1" w:rsidRPr="006D32E7" w14:paraId="278AD6E4" w14:textId="77777777" w:rsidTr="00227C39">
        <w:trPr>
          <w:trHeight w:val="350"/>
        </w:trPr>
        <w:tc>
          <w:tcPr>
            <w:tcW w:w="9882" w:type="dxa"/>
            <w:gridSpan w:val="4"/>
            <w:shd w:val="clear" w:color="auto" w:fill="F3F3F3"/>
          </w:tcPr>
          <w:p w14:paraId="5EB02BB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62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Responsibility</w:t>
            </w:r>
          </w:p>
        </w:tc>
      </w:tr>
      <w:tr w:rsidR="006354B1" w:rsidRPr="006D32E7" w14:paraId="34041449" w14:textId="77777777" w:rsidTr="00227C39">
        <w:trPr>
          <w:trHeight w:val="690"/>
        </w:trPr>
        <w:tc>
          <w:tcPr>
            <w:tcW w:w="2701" w:type="dxa"/>
            <w:gridSpan w:val="2"/>
            <w:shd w:val="clear" w:color="auto" w:fill="F3F3F3"/>
          </w:tcPr>
          <w:p w14:paraId="1462AB84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23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Roles</w:t>
            </w:r>
          </w:p>
        </w:tc>
        <w:tc>
          <w:tcPr>
            <w:tcW w:w="7181" w:type="dxa"/>
            <w:gridSpan w:val="2"/>
          </w:tcPr>
          <w:p w14:paraId="285AB3C2" w14:textId="77777777" w:rsidR="006354B1" w:rsidRPr="006D32E7" w:rsidRDefault="006354B1" w:rsidP="001B4138">
            <w:pPr>
              <w:widowControl w:val="0"/>
              <w:numPr>
                <w:ilvl w:val="0"/>
                <w:numId w:val="10"/>
              </w:numPr>
              <w:tabs>
                <w:tab w:val="left" w:pos="749"/>
              </w:tabs>
              <w:autoSpaceDE w:val="0"/>
              <w:autoSpaceDN w:val="0"/>
              <w:spacing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Leaner</w:t>
            </w:r>
          </w:p>
          <w:p w14:paraId="3AAED3EC" w14:textId="77777777" w:rsidR="006354B1" w:rsidRPr="006D32E7" w:rsidRDefault="006354B1" w:rsidP="001B4138">
            <w:pPr>
              <w:widowControl w:val="0"/>
              <w:numPr>
                <w:ilvl w:val="0"/>
                <w:numId w:val="10"/>
              </w:numPr>
              <w:tabs>
                <w:tab w:val="left" w:pos="749"/>
              </w:tabs>
              <w:autoSpaceDE w:val="0"/>
              <w:autoSpaceDN w:val="0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agent</w:t>
            </w:r>
          </w:p>
          <w:p w14:paraId="6004D249" w14:textId="77777777" w:rsidR="006354B1" w:rsidRPr="006D32E7" w:rsidRDefault="006354B1" w:rsidP="001B4138">
            <w:pPr>
              <w:widowControl w:val="0"/>
              <w:numPr>
                <w:ilvl w:val="0"/>
                <w:numId w:val="10"/>
              </w:numPr>
              <w:tabs>
                <w:tab w:val="left" w:pos="749"/>
              </w:tabs>
              <w:autoSpaceDE w:val="0"/>
              <w:autoSpaceDN w:val="0"/>
              <w:spacing w:before="1" w:line="211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Reviewer</w:t>
            </w:r>
          </w:p>
        </w:tc>
      </w:tr>
      <w:tr w:rsidR="006354B1" w:rsidRPr="006D32E7" w14:paraId="74FC0192" w14:textId="77777777" w:rsidTr="00227C39">
        <w:trPr>
          <w:trHeight w:val="1841"/>
        </w:trPr>
        <w:tc>
          <w:tcPr>
            <w:tcW w:w="2701" w:type="dxa"/>
            <w:gridSpan w:val="2"/>
            <w:shd w:val="clear" w:color="auto" w:fill="F3F3F3"/>
          </w:tcPr>
          <w:p w14:paraId="1B8AFF3A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E6E0B38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1EB13132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1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EB91A71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Responsibilities</w:t>
            </w:r>
          </w:p>
        </w:tc>
        <w:tc>
          <w:tcPr>
            <w:tcW w:w="7181" w:type="dxa"/>
            <w:gridSpan w:val="2"/>
          </w:tcPr>
          <w:p w14:paraId="6E381B44" w14:textId="77777777" w:rsidR="006354B1" w:rsidRPr="006D32E7" w:rsidRDefault="006354B1" w:rsidP="001B4138">
            <w:pPr>
              <w:widowControl w:val="0"/>
              <w:numPr>
                <w:ilvl w:val="0"/>
                <w:numId w:val="9"/>
              </w:numPr>
              <w:tabs>
                <w:tab w:val="left" w:pos="749"/>
              </w:tabs>
              <w:autoSpaceDE w:val="0"/>
              <w:autoSpaceDN w:val="0"/>
              <w:spacing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available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assessment.</w:t>
            </w:r>
          </w:p>
          <w:p w14:paraId="797B0513" w14:textId="77777777" w:rsidR="006354B1" w:rsidRPr="006D32E7" w:rsidRDefault="006354B1" w:rsidP="001B4138">
            <w:pPr>
              <w:widowControl w:val="0"/>
              <w:numPr>
                <w:ilvl w:val="0"/>
                <w:numId w:val="9"/>
              </w:numPr>
              <w:tabs>
                <w:tab w:val="left" w:pos="749"/>
              </w:tabs>
              <w:autoSpaceDE w:val="0"/>
              <w:autoSpaceDN w:val="0"/>
              <w:spacing w:before="1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actively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involved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consultative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  <w:p w14:paraId="7F7E9007" w14:textId="77777777" w:rsidR="006354B1" w:rsidRPr="006D32E7" w:rsidRDefault="006354B1" w:rsidP="001B4138">
            <w:pPr>
              <w:widowControl w:val="0"/>
              <w:numPr>
                <w:ilvl w:val="0"/>
                <w:numId w:val="9"/>
              </w:numPr>
              <w:tabs>
                <w:tab w:val="left" w:pos="749"/>
              </w:tabs>
              <w:autoSpaceDE w:val="0"/>
              <w:autoSpaceDN w:val="0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Learn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from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  <w:p w14:paraId="35684C90" w14:textId="77777777" w:rsidR="006354B1" w:rsidRPr="006D32E7" w:rsidRDefault="006354B1" w:rsidP="001B4138">
            <w:pPr>
              <w:widowControl w:val="0"/>
              <w:numPr>
                <w:ilvl w:val="0"/>
                <w:numId w:val="9"/>
              </w:numPr>
              <w:tabs>
                <w:tab w:val="left" w:pos="750"/>
              </w:tabs>
              <w:autoSpaceDE w:val="0"/>
              <w:autoSpaceDN w:val="0"/>
              <w:spacing w:before="1"/>
              <w:ind w:left="750" w:right="75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Provide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terms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 learning activity.</w:t>
            </w:r>
          </w:p>
          <w:p w14:paraId="7D4DF911" w14:textId="77777777" w:rsidR="006354B1" w:rsidRPr="006D32E7" w:rsidRDefault="006354B1" w:rsidP="001B4138">
            <w:pPr>
              <w:widowControl w:val="0"/>
              <w:numPr>
                <w:ilvl w:val="0"/>
                <w:numId w:val="9"/>
              </w:numPr>
              <w:tabs>
                <w:tab w:val="left" w:pos="750"/>
              </w:tabs>
              <w:autoSpaceDE w:val="0"/>
              <w:autoSpaceDN w:val="0"/>
              <w:ind w:left="750" w:right="44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Provide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efficacy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  <w:p w14:paraId="3358E954" w14:textId="77777777" w:rsidR="006354B1" w:rsidRPr="006D32E7" w:rsidRDefault="006354B1" w:rsidP="001B4138">
            <w:pPr>
              <w:widowControl w:val="0"/>
              <w:numPr>
                <w:ilvl w:val="0"/>
                <w:numId w:val="9"/>
              </w:numPr>
              <w:tabs>
                <w:tab w:val="left" w:pos="749"/>
              </w:tabs>
              <w:autoSpaceDE w:val="0"/>
              <w:autoSpaceDN w:val="0"/>
              <w:spacing w:line="211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own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role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</w:tc>
      </w:tr>
      <w:tr w:rsidR="006354B1" w:rsidRPr="006D32E7" w14:paraId="0A153B70" w14:textId="77777777" w:rsidTr="00227C39">
        <w:trPr>
          <w:trHeight w:val="2068"/>
        </w:trPr>
        <w:tc>
          <w:tcPr>
            <w:tcW w:w="2701" w:type="dxa"/>
            <w:gridSpan w:val="2"/>
            <w:shd w:val="clear" w:color="auto" w:fill="F3F3F3"/>
          </w:tcPr>
          <w:p w14:paraId="02D537E0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48CD4D56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71CC898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228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6482C5B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Instruments</w:t>
            </w:r>
          </w:p>
        </w:tc>
        <w:tc>
          <w:tcPr>
            <w:tcW w:w="7181" w:type="dxa"/>
            <w:gridSpan w:val="2"/>
          </w:tcPr>
          <w:p w14:paraId="49DAA7A7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Electronic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Portfolio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Evidence</w:t>
            </w:r>
          </w:p>
          <w:p w14:paraId="645E909A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Questionnaire</w:t>
            </w:r>
          </w:p>
          <w:p w14:paraId="1ADE431B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before="1"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Report</w:t>
            </w:r>
          </w:p>
          <w:p w14:paraId="5BC13082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Presentation</w:t>
            </w:r>
          </w:p>
          <w:p w14:paraId="1D6ED2EE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Reflexive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questions</w:t>
            </w:r>
          </w:p>
          <w:p w14:paraId="3F9EB6EC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Work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sample</w:t>
            </w:r>
          </w:p>
          <w:p w14:paraId="46DC59FE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before="1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Practical’s</w:t>
            </w:r>
          </w:p>
          <w:p w14:paraId="0E755273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line="229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Group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Activity</w:t>
            </w:r>
          </w:p>
          <w:p w14:paraId="45E8ABD7" w14:textId="77777777" w:rsidR="006354B1" w:rsidRPr="006D32E7" w:rsidRDefault="006354B1" w:rsidP="001B4138">
            <w:pPr>
              <w:widowControl w:val="0"/>
              <w:numPr>
                <w:ilvl w:val="0"/>
                <w:numId w:val="8"/>
              </w:numPr>
              <w:tabs>
                <w:tab w:val="left" w:pos="749"/>
              </w:tabs>
              <w:autoSpaceDE w:val="0"/>
              <w:autoSpaceDN w:val="0"/>
              <w:spacing w:line="210" w:lineRule="exact"/>
              <w:ind w:left="749" w:hanging="359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Research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activities</w:t>
            </w:r>
          </w:p>
        </w:tc>
      </w:tr>
      <w:tr w:rsidR="006354B1" w:rsidRPr="006D32E7" w14:paraId="72AA8D92" w14:textId="77777777" w:rsidTr="00227C39">
        <w:trPr>
          <w:trHeight w:val="350"/>
        </w:trPr>
        <w:tc>
          <w:tcPr>
            <w:tcW w:w="9882" w:type="dxa"/>
            <w:gridSpan w:val="4"/>
            <w:shd w:val="clear" w:color="auto" w:fill="F3F3F3"/>
          </w:tcPr>
          <w:p w14:paraId="6B95F37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62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</w:t>
            </w:r>
          </w:p>
        </w:tc>
      </w:tr>
      <w:tr w:rsidR="006354B1" w:rsidRPr="006D32E7" w14:paraId="56E90BAD" w14:textId="77777777" w:rsidTr="00227C39">
        <w:trPr>
          <w:trHeight w:val="3830"/>
        </w:trPr>
        <w:tc>
          <w:tcPr>
            <w:tcW w:w="7300" w:type="dxa"/>
            <w:gridSpan w:val="3"/>
          </w:tcPr>
          <w:p w14:paraId="14061CCB" w14:textId="77777777" w:rsidR="006354B1" w:rsidRPr="006D32E7" w:rsidRDefault="006354B1" w:rsidP="001B4138">
            <w:pPr>
              <w:widowControl w:val="0"/>
              <w:numPr>
                <w:ilvl w:val="0"/>
                <w:numId w:val="7"/>
              </w:numPr>
              <w:tabs>
                <w:tab w:val="left" w:pos="751"/>
              </w:tabs>
              <w:autoSpaceDE w:val="0"/>
              <w:autoSpaceDN w:val="0"/>
              <w:spacing w:before="119"/>
              <w:ind w:right="39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Evaluation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proofErr w:type="spellStart"/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PoE</w:t>
            </w:r>
            <w:proofErr w:type="spellEnd"/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addressing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Essential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Embedded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Knowledge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unit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standards.</w:t>
            </w:r>
          </w:p>
          <w:p w14:paraId="498B49DF" w14:textId="77777777" w:rsidR="006354B1" w:rsidRPr="006D32E7" w:rsidRDefault="006354B1" w:rsidP="001B4138">
            <w:pPr>
              <w:widowControl w:val="0"/>
              <w:numPr>
                <w:ilvl w:val="0"/>
                <w:numId w:val="7"/>
              </w:numPr>
              <w:tabs>
                <w:tab w:val="left" w:pos="751"/>
              </w:tabs>
              <w:autoSpaceDE w:val="0"/>
              <w:autoSpaceDN w:val="0"/>
              <w:spacing w:before="121"/>
              <w:ind w:right="18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Evaluation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Research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Projects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other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addressing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specific unit standards.</w:t>
            </w:r>
          </w:p>
          <w:p w14:paraId="7F9DDDB4" w14:textId="77777777" w:rsidR="006354B1" w:rsidRPr="006D32E7" w:rsidRDefault="006354B1" w:rsidP="001B4138">
            <w:pPr>
              <w:widowControl w:val="0"/>
              <w:numPr>
                <w:ilvl w:val="0"/>
                <w:numId w:val="7"/>
              </w:numPr>
              <w:tabs>
                <w:tab w:val="left" w:pos="751"/>
              </w:tabs>
              <w:autoSpaceDE w:val="0"/>
              <w:autoSpaceDN w:val="0"/>
              <w:spacing w:before="121"/>
              <w:ind w:right="307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Consultation: assessment plan and assessment activities and instruments.</w:t>
            </w:r>
            <w:r w:rsidRPr="006D32E7">
              <w:rPr>
                <w:rFonts w:ascii="Arial MT" w:eastAsia="Arial MT" w:hAnsi="Arial MT" w:cs="Arial MT"/>
                <w:spacing w:val="40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Pre-assessment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moderation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interviews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conducted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at this stage.</w:t>
            </w:r>
          </w:p>
          <w:p w14:paraId="664F3F98" w14:textId="77777777" w:rsidR="006354B1" w:rsidRPr="006D32E7" w:rsidRDefault="006354B1" w:rsidP="001B4138">
            <w:pPr>
              <w:widowControl w:val="0"/>
              <w:numPr>
                <w:ilvl w:val="0"/>
                <w:numId w:val="7"/>
              </w:numPr>
              <w:tabs>
                <w:tab w:val="left" w:pos="751"/>
              </w:tabs>
              <w:autoSpaceDE w:val="0"/>
              <w:autoSpaceDN w:val="0"/>
              <w:spacing w:before="119"/>
              <w:ind w:right="11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Observation: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on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against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specific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outcomes,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critical outcomes in unit standards.</w:t>
            </w:r>
          </w:p>
          <w:p w14:paraId="09479824" w14:textId="77777777" w:rsidR="006354B1" w:rsidRPr="006D32E7" w:rsidRDefault="006354B1" w:rsidP="001B4138">
            <w:pPr>
              <w:widowControl w:val="0"/>
              <w:numPr>
                <w:ilvl w:val="0"/>
                <w:numId w:val="7"/>
              </w:numPr>
              <w:tabs>
                <w:tab w:val="left" w:pos="751"/>
              </w:tabs>
              <w:autoSpaceDE w:val="0"/>
              <w:autoSpaceDN w:val="0"/>
              <w:spacing w:before="120"/>
              <w:ind w:right="31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Feedback: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regarding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sufficiency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evidence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possible interview to gain supplementary evidence.</w:t>
            </w:r>
          </w:p>
          <w:p w14:paraId="1AA46277" w14:textId="77777777" w:rsidR="006354B1" w:rsidRPr="006D32E7" w:rsidRDefault="006354B1" w:rsidP="001B4138">
            <w:pPr>
              <w:widowControl w:val="0"/>
              <w:numPr>
                <w:ilvl w:val="0"/>
                <w:numId w:val="7"/>
              </w:numPr>
              <w:tabs>
                <w:tab w:val="left" w:pos="751"/>
              </w:tabs>
              <w:autoSpaceDE w:val="0"/>
              <w:autoSpaceDN w:val="0"/>
              <w:spacing w:before="122"/>
              <w:ind w:right="182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regarding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assessment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findings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well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review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process.</w:t>
            </w:r>
          </w:p>
        </w:tc>
        <w:tc>
          <w:tcPr>
            <w:tcW w:w="2582" w:type="dxa"/>
          </w:tcPr>
          <w:p w14:paraId="2F622A5A" w14:textId="7581B1FA" w:rsidR="006354B1" w:rsidRPr="006D32E7" w:rsidRDefault="00601864" w:rsidP="00227C39">
            <w:pPr>
              <w:widowControl w:val="0"/>
              <w:autoSpaceDE w:val="0"/>
              <w:autoSpaceDN w:val="0"/>
              <w:spacing w:before="11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MS Gothic" w:eastAsia="Arial MT" w:hAnsi="MS Gothic" w:cs="Arial MT"/>
                <w:noProof/>
                <w:sz w:val="29"/>
                <w:szCs w:val="22"/>
              </w:rPr>
              <mc:AlternateContent>
                <mc:Choice Requires="wpg">
                  <w:drawing>
                    <wp:anchor distT="0" distB="0" distL="0" distR="0" simplePos="0" relativeHeight="251674112" behindDoc="1" locked="0" layoutInCell="1" allowOverlap="1" wp14:anchorId="55A8F93F" wp14:editId="4E6ECEB6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79768</wp:posOffset>
                      </wp:positionV>
                      <wp:extent cx="228600" cy="22860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5BAE519" id="Group 27" o:spid="_x0000_s1026" style="position:absolute;margin-left:55.05pt;margin-top:6.3pt;width:18pt;height:18pt;z-index:-25164236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">
                      <v:shape id="Graphic 2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03w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1j45f4&#10;A+TqCwAA//8DAFBLAQItABQABgAIAAAAIQDb4fbL7gAAAIUBAAATAAAAAAAAAAAAAAAAAAAAAABb&#10;Q29udGVudF9UeXBlc10ueG1sUEsBAi0AFAAGAAgAAAAhAFr0LFu/AAAAFQEAAAsAAAAAAAAAAAAA&#10;AAAAHwEAAF9yZWxzLy5yZWxzUEsBAi0AFAAGAAgAAAAhAN0jTfC7AAAA2wAAAA8AAAAAAAAAAAAA&#10;AAAABwIAAGRycy9kb3ducmV2LnhtbFBLBQYAAAAAAwADALcAAADv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63FF7E3C" w14:textId="0B95AB60" w:rsidR="006354B1" w:rsidRPr="006D32E7" w:rsidRDefault="00601864" w:rsidP="00227C39">
            <w:pPr>
              <w:widowControl w:val="0"/>
              <w:autoSpaceDE w:val="0"/>
              <w:autoSpaceDN w:val="0"/>
              <w:spacing w:before="27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MS Gothic" w:eastAsia="Arial MT" w:hAnsi="MS Gothic" w:cs="Arial MT"/>
                <w:noProof/>
                <w:sz w:val="29"/>
                <w:szCs w:val="22"/>
              </w:rPr>
              <mc:AlternateContent>
                <mc:Choice Requires="wpg">
                  <w:drawing>
                    <wp:anchor distT="0" distB="0" distL="0" distR="0" simplePos="0" relativeHeight="251675136" behindDoc="1" locked="0" layoutInCell="1" allowOverlap="1" wp14:anchorId="0BFCFA61" wp14:editId="031E220D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181368</wp:posOffset>
                      </wp:positionV>
                      <wp:extent cx="228600" cy="22860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E73B012" id="Group 29" o:spid="_x0000_s1026" style="position:absolute;margin-left:55.05pt;margin-top:14.3pt;width:18pt;height:18pt;z-index:-25164134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">
                      <v:shape id="Graphic 3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5B9A9ED5" w14:textId="07DC368E" w:rsidR="006354B1" w:rsidRPr="006D32E7" w:rsidRDefault="00601864" w:rsidP="00227C39">
            <w:pPr>
              <w:widowControl w:val="0"/>
              <w:autoSpaceDE w:val="0"/>
              <w:autoSpaceDN w:val="0"/>
              <w:spacing w:before="27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MS Gothic" w:eastAsia="Arial MT" w:hAnsi="MS Gothic" w:cs="Arial MT"/>
                <w:noProof/>
                <w:sz w:val="29"/>
                <w:szCs w:val="22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360CF2CA" wp14:editId="29CAED5A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181368</wp:posOffset>
                      </wp:positionV>
                      <wp:extent cx="228600" cy="22860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D30C113" id="Group 31" o:spid="_x0000_s1026" style="position:absolute;margin-left:55.05pt;margin-top:14.3pt;width:18pt;height:18pt;z-index:-251640320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">
                      <v:shape id="Graphic 3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55CC45D1" w14:textId="26258D4D" w:rsidR="006354B1" w:rsidRPr="006D32E7" w:rsidRDefault="00601864" w:rsidP="00227C39">
            <w:pPr>
              <w:widowControl w:val="0"/>
              <w:autoSpaceDE w:val="0"/>
              <w:autoSpaceDN w:val="0"/>
              <w:spacing w:before="310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MS Gothic" w:eastAsia="Arial MT" w:hAnsi="MS Gothic" w:cs="Arial MT"/>
                <w:noProof/>
                <w:sz w:val="29"/>
                <w:szCs w:val="22"/>
              </w:rPr>
              <mc:AlternateContent>
                <mc:Choice Requires="wpg">
                  <w:drawing>
                    <wp:anchor distT="0" distB="0" distL="0" distR="0" simplePos="0" relativeHeight="251677184" behindDoc="1" locked="0" layoutInCell="1" allowOverlap="1" wp14:anchorId="6900687D" wp14:editId="4FB57899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204228</wp:posOffset>
                      </wp:positionV>
                      <wp:extent cx="228600" cy="22860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67C4C51B" id="Group 33" o:spid="_x0000_s1026" style="position:absolute;margin-left:55.05pt;margin-top:16.1pt;width:18pt;height:18pt;z-index:-251639296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">
                      <v:shape id="Graphic 34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189F471C" w14:textId="09AA80CB" w:rsidR="006354B1" w:rsidRPr="006D32E7" w:rsidRDefault="00601864" w:rsidP="00227C39">
            <w:pPr>
              <w:widowControl w:val="0"/>
              <w:autoSpaceDE w:val="0"/>
              <w:autoSpaceDN w:val="0"/>
              <w:spacing w:before="204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MS Gothic" w:eastAsia="Arial MT" w:hAnsi="MS Gothic" w:cs="Arial MT"/>
                <w:noProof/>
                <w:sz w:val="29"/>
                <w:szCs w:val="22"/>
              </w:rPr>
              <mc:AlternateContent>
                <mc:Choice Requires="wpg">
                  <w:drawing>
                    <wp:anchor distT="0" distB="0" distL="0" distR="0" simplePos="0" relativeHeight="251678208" behindDoc="1" locked="0" layoutInCell="1" allowOverlap="1" wp14:anchorId="7FE062B7" wp14:editId="5E37FE37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136918</wp:posOffset>
                      </wp:positionV>
                      <wp:extent cx="228600" cy="228600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70E2E4D6" id="Group 35" o:spid="_x0000_s1026" style="position:absolute;margin-left:55.05pt;margin-top:10.8pt;width:18pt;height:18pt;z-index:-251638272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">
                      <v:shape id="Graphic 36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3177AB07" w14:textId="6D1B999A" w:rsidR="006354B1" w:rsidRPr="006D32E7" w:rsidRDefault="00601864" w:rsidP="00227C39">
            <w:pPr>
              <w:widowControl w:val="0"/>
              <w:autoSpaceDE w:val="0"/>
              <w:autoSpaceDN w:val="0"/>
              <w:spacing w:before="239"/>
              <w:ind w:left="35"/>
              <w:jc w:val="center"/>
              <w:rPr>
                <w:rFonts w:ascii="MS Gothic" w:eastAsia="Arial MT" w:hAnsi="MS Gothic" w:cs="Arial MT"/>
                <w:sz w:val="29"/>
                <w:szCs w:val="22"/>
                <w:lang w:val="en-US"/>
              </w:rPr>
            </w:pPr>
            <w:r>
              <w:rPr>
                <w:rFonts w:ascii="MS Gothic" w:eastAsia="Arial MT" w:hAnsi="MS Gothic" w:cs="Arial MT"/>
                <w:sz w:val="29"/>
                <w:szCs w:val="22"/>
                <w:lang w:val="en-US"/>
              </w:rPr>
              <w:sym w:font="Wingdings" w:char="F0FC"/>
            </w:r>
            <w:r w:rsidR="006354B1" w:rsidRPr="006D32E7">
              <w:rPr>
                <w:rFonts w:ascii="MS Gothic" w:eastAsia="Arial MT" w:hAnsi="MS Gothic" w:cs="Arial MT"/>
                <w:noProof/>
                <w:sz w:val="29"/>
                <w:szCs w:val="22"/>
              </w:rPr>
              <mc:AlternateContent>
                <mc:Choice Requires="wpg">
                  <w:drawing>
                    <wp:anchor distT="0" distB="0" distL="0" distR="0" simplePos="0" relativeHeight="251679232" behindDoc="1" locked="0" layoutInCell="1" allowOverlap="1" wp14:anchorId="25206803" wp14:editId="6743015F">
                      <wp:simplePos x="0" y="0"/>
                      <wp:positionH relativeFrom="column">
                        <wp:posOffset>699236</wp:posOffset>
                      </wp:positionH>
                      <wp:positionV relativeFrom="paragraph">
                        <wp:posOffset>159143</wp:posOffset>
                      </wp:positionV>
                      <wp:extent cx="228600" cy="228600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C648910" id="Group 37" o:spid="_x0000_s1026" style="position:absolute;margin-left:55.05pt;margin-top:12.55pt;width:18pt;height:18pt;z-index:-25163724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">
                      <v:shape id="Graphic 38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6354B1" w:rsidRPr="006D32E7" w14:paraId="0FC2CCB4" w14:textId="77777777" w:rsidTr="00227C39">
        <w:trPr>
          <w:trHeight w:val="810"/>
        </w:trPr>
        <w:tc>
          <w:tcPr>
            <w:tcW w:w="2605" w:type="dxa"/>
            <w:shd w:val="clear" w:color="auto" w:fill="F3F3F3"/>
          </w:tcPr>
          <w:p w14:paraId="4571C769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8FBDFA3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Feedback</w:t>
            </w:r>
          </w:p>
        </w:tc>
        <w:tc>
          <w:tcPr>
            <w:tcW w:w="7277" w:type="dxa"/>
            <w:gridSpan w:val="3"/>
          </w:tcPr>
          <w:p w14:paraId="31BF378C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 w:right="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Written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 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given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all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stakeholders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at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end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assessment process, as well as verbal feedback to the candidate during assessment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activities.</w:t>
            </w:r>
          </w:p>
        </w:tc>
      </w:tr>
      <w:tr w:rsidR="006354B1" w:rsidRPr="006D32E7" w14:paraId="67DB99FC" w14:textId="77777777" w:rsidTr="00227C39">
        <w:trPr>
          <w:trHeight w:val="580"/>
        </w:trPr>
        <w:tc>
          <w:tcPr>
            <w:tcW w:w="2605" w:type="dxa"/>
            <w:shd w:val="clear" w:color="auto" w:fill="F3F3F3"/>
          </w:tcPr>
          <w:p w14:paraId="3F33DCDF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74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Recording</w:t>
            </w:r>
            <w:r w:rsidRPr="006D32E7">
              <w:rPr>
                <w:rFonts w:ascii="Arial MT" w:eastAsia="Arial MT" w:hAnsi="Arial MT" w:cs="Arial MT"/>
                <w:spacing w:val="-1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</w:t>
            </w:r>
          </w:p>
        </w:tc>
        <w:tc>
          <w:tcPr>
            <w:tcW w:w="7277" w:type="dxa"/>
            <w:gridSpan w:val="3"/>
          </w:tcPr>
          <w:p w14:paraId="43AD3BCA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 w:right="6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findings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recorded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submitted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record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keeping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purposes as well as moderation and verification.</w:t>
            </w:r>
          </w:p>
        </w:tc>
      </w:tr>
      <w:tr w:rsidR="006354B1" w:rsidRPr="006D32E7" w14:paraId="4F5BBAB2" w14:textId="77777777" w:rsidTr="00227C39">
        <w:trPr>
          <w:trHeight w:val="349"/>
        </w:trPr>
        <w:tc>
          <w:tcPr>
            <w:tcW w:w="2605" w:type="dxa"/>
            <w:shd w:val="clear" w:color="auto" w:fill="F3F3F3"/>
          </w:tcPr>
          <w:p w14:paraId="6EAF3E12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</w:t>
            </w:r>
            <w:r w:rsidRPr="006D32E7">
              <w:rPr>
                <w:rFonts w:ascii="Arial MT" w:eastAsia="Arial MT" w:hAnsi="Arial MT" w:cs="Arial MT"/>
                <w:spacing w:val="-9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Process</w:t>
            </w:r>
          </w:p>
        </w:tc>
        <w:tc>
          <w:tcPr>
            <w:tcW w:w="7277" w:type="dxa"/>
            <w:gridSpan w:val="3"/>
          </w:tcPr>
          <w:p w14:paraId="53ED3D7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process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is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responsibility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and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candidate.</w:t>
            </w:r>
          </w:p>
        </w:tc>
      </w:tr>
      <w:tr w:rsidR="006354B1" w:rsidRPr="006D32E7" w14:paraId="05C1B479" w14:textId="77777777" w:rsidTr="00227C39">
        <w:trPr>
          <w:trHeight w:val="290"/>
        </w:trPr>
        <w:tc>
          <w:tcPr>
            <w:tcW w:w="2605" w:type="dxa"/>
            <w:shd w:val="clear" w:color="auto" w:fill="F3F3F3"/>
          </w:tcPr>
          <w:p w14:paraId="0D162EE9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7278" w:type="dxa"/>
            <w:gridSpan w:val="3"/>
          </w:tcPr>
          <w:p w14:paraId="271257D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line="229" w:lineRule="exact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Joint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reviewing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will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take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place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after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feedback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has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been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given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candidate.</w:t>
            </w:r>
          </w:p>
        </w:tc>
      </w:tr>
      <w:tr w:rsidR="006354B1" w:rsidRPr="006D32E7" w14:paraId="2CED859C" w14:textId="77777777" w:rsidTr="00227C39">
        <w:trPr>
          <w:trHeight w:val="350"/>
        </w:trPr>
        <w:tc>
          <w:tcPr>
            <w:tcW w:w="2605" w:type="dxa"/>
            <w:shd w:val="clear" w:color="auto" w:fill="F3F3F3"/>
          </w:tcPr>
          <w:p w14:paraId="73352ABE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Right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appeal</w:t>
            </w:r>
          </w:p>
        </w:tc>
        <w:tc>
          <w:tcPr>
            <w:tcW w:w="7278" w:type="dxa"/>
            <w:gridSpan w:val="3"/>
          </w:tcPr>
          <w:p w14:paraId="59B5C258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candidate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must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be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advised</w:t>
            </w:r>
            <w:r w:rsidRPr="006D32E7">
              <w:rPr>
                <w:rFonts w:ascii="Arial MT" w:eastAsia="Arial MT" w:hAnsi="Arial MT" w:cs="Arial MT"/>
                <w:spacing w:val="-7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of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the</w:t>
            </w:r>
            <w:r w:rsidRPr="006D32E7">
              <w:rPr>
                <w:rFonts w:ascii="Arial MT" w:eastAsia="Arial MT" w:hAnsi="Arial MT" w:cs="Arial MT"/>
                <w:spacing w:val="-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right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to</w:t>
            </w: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appeal.</w:t>
            </w:r>
          </w:p>
        </w:tc>
      </w:tr>
      <w:tr w:rsidR="006354B1" w:rsidRPr="006D32E7" w14:paraId="029CFB0B" w14:textId="77777777" w:rsidTr="00227C39">
        <w:trPr>
          <w:trHeight w:val="1511"/>
        </w:trPr>
        <w:tc>
          <w:tcPr>
            <w:tcW w:w="2605" w:type="dxa"/>
            <w:shd w:val="clear" w:color="auto" w:fill="F3F3F3"/>
          </w:tcPr>
          <w:p w14:paraId="2F2B6AC5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FABCAC7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8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C8F0B82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Resources</w:t>
            </w:r>
            <w:r w:rsidRPr="006D32E7">
              <w:rPr>
                <w:rFonts w:ascii="Arial MT" w:eastAsia="Arial MT" w:hAnsi="Arial MT" w:cs="Arial MT"/>
                <w:spacing w:val="-11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Required</w:t>
            </w:r>
          </w:p>
        </w:tc>
        <w:tc>
          <w:tcPr>
            <w:tcW w:w="7278" w:type="dxa"/>
            <w:gridSpan w:val="3"/>
          </w:tcPr>
          <w:p w14:paraId="46B9648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 w:line="302" w:lineRule="auto"/>
              <w:ind w:left="110" w:right="5773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 xml:space="preserve">Assignments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Campus</w:t>
            </w:r>
            <w:r w:rsidRPr="006D32E7">
              <w:rPr>
                <w:rFonts w:ascii="Arial MT" w:eastAsia="Arial MT" w:hAnsi="Arial MT" w:cs="Arial MT"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 xml:space="preserve">Online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Assessments OREILLY</w:t>
            </w:r>
          </w:p>
          <w:p w14:paraId="51534578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Guides</w:t>
            </w:r>
          </w:p>
        </w:tc>
      </w:tr>
    </w:tbl>
    <w:p w14:paraId="5B577E6E" w14:textId="77777777" w:rsidR="006354B1" w:rsidRPr="006D32E7" w:rsidRDefault="006354B1" w:rsidP="006354B1">
      <w:pPr>
        <w:spacing w:before="180" w:after="120"/>
        <w:rPr>
          <w:rFonts w:ascii="Arial"/>
          <w:b/>
        </w:rPr>
      </w:pPr>
    </w:p>
    <w:tbl>
      <w:tblPr>
        <w:tblW w:w="0" w:type="auto"/>
        <w:tblInd w:w="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1"/>
        <w:gridCol w:w="3159"/>
        <w:gridCol w:w="81"/>
        <w:gridCol w:w="1209"/>
        <w:gridCol w:w="3060"/>
      </w:tblGrid>
      <w:tr w:rsidR="006354B1" w:rsidRPr="006D32E7" w14:paraId="5493A978" w14:textId="77777777" w:rsidTr="00227C39">
        <w:trPr>
          <w:trHeight w:val="627"/>
        </w:trPr>
        <w:tc>
          <w:tcPr>
            <w:tcW w:w="2391" w:type="dxa"/>
            <w:tcBorders>
              <w:top w:val="single" w:sz="4" w:space="0" w:color="auto"/>
              <w:left w:val="single" w:sz="4" w:space="0" w:color="auto"/>
            </w:tcBorders>
            <w:shd w:val="clear" w:color="auto" w:fill="F3F3F3"/>
          </w:tcPr>
          <w:p w14:paraId="469A2CF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7"/>
              <w:ind w:left="108" w:right="35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b/>
                <w:szCs w:val="22"/>
                <w:lang w:val="en-US"/>
              </w:rPr>
              <w:t>Overall</w:t>
            </w:r>
            <w:r w:rsidRPr="006D32E7">
              <w:rPr>
                <w:rFonts w:ascii="Arial" w:eastAsia="Arial MT" w:hAnsi="Arial MT" w:cs="Arial MT"/>
                <w:b/>
                <w:spacing w:val="-14"/>
                <w:szCs w:val="22"/>
                <w:lang w:val="en-US"/>
              </w:rPr>
              <w:t xml:space="preserve"> </w:t>
            </w:r>
            <w:r w:rsidRPr="006D32E7">
              <w:rPr>
                <w:rFonts w:ascii="Arial" w:eastAsia="Arial MT" w:hAnsi="Arial MT" w:cs="Arial MT"/>
                <w:b/>
                <w:szCs w:val="22"/>
                <w:lang w:val="en-US"/>
              </w:rPr>
              <w:t xml:space="preserve">Assessment </w:t>
            </w:r>
            <w:r w:rsidRPr="006D32E7">
              <w:rPr>
                <w:rFonts w:ascii="Arial" w:eastAsia="Arial MT" w:hAnsi="Arial MT" w:cs="Arial MT"/>
                <w:b/>
                <w:spacing w:val="-2"/>
                <w:szCs w:val="22"/>
                <w:lang w:val="en-US"/>
              </w:rPr>
              <w:t>Decision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</w:tcBorders>
          </w:tcPr>
          <w:p w14:paraId="23BBB289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109881E4" wp14:editId="45BBBC47">
                      <wp:simplePos x="0" y="0"/>
                      <wp:positionH relativeFrom="column">
                        <wp:posOffset>835329</wp:posOffset>
                      </wp:positionH>
                      <wp:positionV relativeFrom="paragraph">
                        <wp:posOffset>21334</wp:posOffset>
                      </wp:positionV>
                      <wp:extent cx="228600" cy="228600"/>
                      <wp:effectExtent l="0" t="0" r="0" b="0"/>
                      <wp:wrapNone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853D0A3" id="Group 39" o:spid="_x0000_s1026" style="position:absolute;margin-left:65.75pt;margin-top:1.7pt;width:18pt;height:18pt;z-index:-251647488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">
                      <v:shape id="Graphic 40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Competent</w:t>
            </w:r>
          </w:p>
        </w:tc>
        <w:tc>
          <w:tcPr>
            <w:tcW w:w="4269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14:paraId="72BCEB1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59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anchor distT="0" distB="0" distL="0" distR="0" simplePos="0" relativeHeight="251670016" behindDoc="1" locked="0" layoutInCell="1" allowOverlap="1" wp14:anchorId="4E32CF53" wp14:editId="0E4893B3">
                      <wp:simplePos x="0" y="0"/>
                      <wp:positionH relativeFrom="column">
                        <wp:posOffset>1282204</wp:posOffset>
                      </wp:positionH>
                      <wp:positionV relativeFrom="paragraph">
                        <wp:posOffset>32421</wp:posOffset>
                      </wp:positionV>
                      <wp:extent cx="228600" cy="22860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0" cy="228600"/>
                                <a:chOff x="0" y="0"/>
                                <a:chExt cx="228600" cy="22860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6350" y="6350"/>
                                  <a:ext cx="215900" cy="215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0" h="215900">
                                      <a:moveTo>
                                        <a:pt x="0" y="215900"/>
                                      </a:moveTo>
                                      <a:lnTo>
                                        <a:pt x="215900" y="215900"/>
                                      </a:lnTo>
                                      <a:lnTo>
                                        <a:pt x="2159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F7A611D" id="Group 41" o:spid="_x0000_s1026" style="position:absolute;margin-left:100.95pt;margin-top:2.55pt;width:18pt;height:18pt;z-index:-251646464;mso-wrap-distance-left:0;mso-wrap-distance-right:0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">
                      <v:shape id="Graphic 42" o:spid="_x0000_s1027" style="position:absolute;left:6350;top:6350;width:215900;height:215900;visibility:visible;mso-wrap-style:square;v-text-anchor:top" coordsize="2159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" path="m,215900r215900,l215900,,,,,215900xe" filled="f" strokeweight="1pt">
                        <v:path arrowok="t"/>
                      </v:shape>
                    </v:group>
                  </w:pict>
                </mc:Fallback>
              </mc:AlternateConten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Not</w:t>
            </w:r>
            <w:r w:rsidRPr="006D32E7">
              <w:rPr>
                <w:rFonts w:ascii="Arial MT" w:eastAsia="Arial MT" w:hAnsi="Arial MT" w:cs="Arial MT"/>
                <w:spacing w:val="-3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yet</w:t>
            </w:r>
            <w:r w:rsidRPr="006D32E7">
              <w:rPr>
                <w:rFonts w:ascii="Arial MT" w:eastAsia="Arial MT" w:hAnsi="Arial MT" w:cs="Arial MT"/>
                <w:spacing w:val="-5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competent</w:t>
            </w:r>
          </w:p>
        </w:tc>
      </w:tr>
      <w:tr w:rsidR="006354B1" w:rsidRPr="006D32E7" w14:paraId="1037AC69" w14:textId="77777777" w:rsidTr="00227C39">
        <w:trPr>
          <w:trHeight w:val="1218"/>
        </w:trPr>
        <w:tc>
          <w:tcPr>
            <w:tcW w:w="2391" w:type="dxa"/>
            <w:tcBorders>
              <w:left w:val="single" w:sz="4" w:space="0" w:color="auto"/>
            </w:tcBorders>
          </w:tcPr>
          <w:p w14:paraId="3FD951D0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F245DA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3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1296EEB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Facilitator’s</w:t>
            </w:r>
            <w:r w:rsidRPr="006D32E7">
              <w:rPr>
                <w:rFonts w:ascii="Arial MT" w:eastAsia="Arial MT" w:hAnsi="Arial MT" w:cs="Arial MT"/>
                <w:spacing w:val="-12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Signature</w:t>
            </w:r>
          </w:p>
        </w:tc>
        <w:tc>
          <w:tcPr>
            <w:tcW w:w="3240" w:type="dxa"/>
            <w:gridSpan w:val="2"/>
          </w:tcPr>
          <w:p w14:paraId="2D90D708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rPr>
                <w:rFonts w:ascii="Arial" w:eastAsia="Arial MT" w:hAnsi="Arial MT" w:cs="Arial MT"/>
                <w:b/>
                <w:sz w:val="4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2064" behindDoc="1" locked="0" layoutInCell="1" allowOverlap="1" wp14:anchorId="1156E6C3" wp14:editId="4DDF8B2D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156845</wp:posOffset>
                      </wp:positionV>
                      <wp:extent cx="1917065" cy="709930"/>
                      <wp:effectExtent l="0" t="0" r="6985" b="13970"/>
                      <wp:wrapTight wrapText="bothSides">
                        <wp:wrapPolygon edited="0">
                          <wp:start x="0" y="0"/>
                          <wp:lineTo x="0" y="21445"/>
                          <wp:lineTo x="21464" y="21445"/>
                          <wp:lineTo x="21464" y="0"/>
                          <wp:lineTo x="0" y="0"/>
                        </wp:wrapPolygon>
                      </wp:wrapTight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7065" cy="709930"/>
                                <a:chOff x="0" y="0"/>
                                <a:chExt cx="1984375" cy="7099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6350" y="6350"/>
                                  <a:ext cx="197167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71675" h="697230">
                                      <a:moveTo>
                                        <a:pt x="0" y="696658"/>
                                      </a:moveTo>
                                      <a:lnTo>
                                        <a:pt x="1971281" y="696658"/>
                                      </a:lnTo>
                                      <a:lnTo>
                                        <a:pt x="197128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F9226B1" id="Group 43" o:spid="_x0000_s1026" style="position:absolute;margin-left:7pt;margin-top:12.35pt;width:150.95pt;height:55.9pt;z-index:-251644416;mso-width-relative:margin" coordsize="19843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">
                      <v:shape id="Graphic 44" o:spid="_x0000_s1027" style="position:absolute;left:63;top:63;width:19717;height:6972;visibility:visible;mso-wrap-style:square;v-text-anchor:top" coordsize="197167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" path="m,696658r1971281,l1971281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  <w:p w14:paraId="28962773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68"/>
              <w:rPr>
                <w:rFonts w:ascii="Arial" w:eastAsia="Arial MT" w:hAnsi="Arial MT" w:cs="Arial MT"/>
                <w:szCs w:val="22"/>
                <w:lang w:val="en-US"/>
              </w:rPr>
            </w:pPr>
          </w:p>
        </w:tc>
        <w:tc>
          <w:tcPr>
            <w:tcW w:w="1209" w:type="dxa"/>
          </w:tcPr>
          <w:p w14:paraId="23742814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A32596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3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89D77B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1"/>
              <w:ind w:left="111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0C07543F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57BAA938" w14:textId="77777777" w:rsidTr="00227C39">
        <w:trPr>
          <w:trHeight w:val="1221"/>
        </w:trPr>
        <w:tc>
          <w:tcPr>
            <w:tcW w:w="2391" w:type="dxa"/>
            <w:tcBorders>
              <w:left w:val="single" w:sz="4" w:space="0" w:color="auto"/>
            </w:tcBorders>
          </w:tcPr>
          <w:p w14:paraId="42DE0279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A11BCF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758C185D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zCs w:val="22"/>
                <w:lang w:val="en-US"/>
              </w:rPr>
              <w:t>Assessor’s</w:t>
            </w:r>
            <w:r w:rsidRPr="006D32E7">
              <w:rPr>
                <w:rFonts w:ascii="Arial MT" w:eastAsia="Arial MT" w:hAnsi="Arial MT" w:cs="Arial MT"/>
                <w:spacing w:val="-8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Signature</w:t>
            </w:r>
          </w:p>
        </w:tc>
        <w:tc>
          <w:tcPr>
            <w:tcW w:w="3240" w:type="dxa"/>
            <w:gridSpan w:val="2"/>
            <w:tcBorders>
              <w:bottom w:val="single" w:sz="4" w:space="0" w:color="BFBFBF"/>
            </w:tcBorders>
          </w:tcPr>
          <w:p w14:paraId="1A8F9B8D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 w:val="5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3088" behindDoc="1" locked="0" layoutInCell="1" allowOverlap="1" wp14:anchorId="13EB0A01" wp14:editId="3AEB74DF">
                      <wp:simplePos x="0" y="0"/>
                      <wp:positionH relativeFrom="column">
                        <wp:posOffset>81714</wp:posOffset>
                      </wp:positionH>
                      <wp:positionV relativeFrom="paragraph">
                        <wp:posOffset>117475</wp:posOffset>
                      </wp:positionV>
                      <wp:extent cx="1838325" cy="6191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268"/>
                          <wp:lineTo x="21488" y="21268"/>
                          <wp:lineTo x="21488" y="0"/>
                          <wp:lineTo x="0" y="0"/>
                        </wp:wrapPolygon>
                      </wp:wrapTight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619125"/>
                                <a:chOff x="0" y="0"/>
                                <a:chExt cx="1972945" cy="70993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6350" y="6350"/>
                                  <a:ext cx="196024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245" h="697230">
                                      <a:moveTo>
                                        <a:pt x="0" y="696658"/>
                                      </a:moveTo>
                                      <a:lnTo>
                                        <a:pt x="1960196" y="696658"/>
                                      </a:lnTo>
                                      <a:lnTo>
                                        <a:pt x="1960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7CDDE96" id="Group 45" o:spid="_x0000_s1026" style="position:absolute;margin-left:6.45pt;margin-top:9.25pt;width:144.75pt;height:48.75pt;z-index:-251643392" coordsize="19729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">
                      <v:shape id="Graphic 46" o:spid="_x0000_s1027" style="position:absolute;left:63;top:63;width:19602;height:6972;visibility:visible;mso-wrap-style:square;v-text-anchor:top" coordsize="196024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" path="m,696658r1960196,l1960196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  <w:p w14:paraId="124F3C21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85"/>
              <w:rPr>
                <w:rFonts w:ascii="Arial" w:eastAsia="Arial MT" w:hAnsi="Arial MT" w:cs="Arial MT"/>
                <w:szCs w:val="22"/>
                <w:lang w:val="en-US"/>
              </w:rPr>
            </w:pPr>
          </w:p>
        </w:tc>
        <w:tc>
          <w:tcPr>
            <w:tcW w:w="1209" w:type="dxa"/>
          </w:tcPr>
          <w:p w14:paraId="04C2718B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328A93C6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6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0953E834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3060" w:type="dxa"/>
            <w:tcBorders>
              <w:right w:val="single" w:sz="4" w:space="0" w:color="auto"/>
            </w:tcBorders>
          </w:tcPr>
          <w:p w14:paraId="72FFBB20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  <w:tr w:rsidR="006354B1" w:rsidRPr="006D32E7" w14:paraId="787C1E7E" w14:textId="77777777" w:rsidTr="00227C39">
        <w:trPr>
          <w:trHeight w:val="1219"/>
        </w:trPr>
        <w:tc>
          <w:tcPr>
            <w:tcW w:w="2391" w:type="dxa"/>
            <w:tcBorders>
              <w:left w:val="single" w:sz="4" w:space="0" w:color="auto"/>
              <w:bottom w:val="single" w:sz="4" w:space="0" w:color="auto"/>
              <w:right w:val="single" w:sz="4" w:space="0" w:color="BFBFBF"/>
            </w:tcBorders>
          </w:tcPr>
          <w:p w14:paraId="2EFAA715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60E88D05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476E217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08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Moderator’s</w:t>
            </w:r>
            <w:r w:rsidRPr="006D32E7">
              <w:rPr>
                <w:rFonts w:ascii="Arial MT" w:eastAsia="Arial MT" w:hAnsi="Arial MT" w:cs="Arial MT"/>
                <w:spacing w:val="6"/>
                <w:szCs w:val="22"/>
                <w:lang w:val="en-US"/>
              </w:rPr>
              <w:t xml:space="preserve"> </w:t>
            </w:r>
            <w:r w:rsidRPr="006D32E7">
              <w:rPr>
                <w:rFonts w:ascii="Arial MT" w:eastAsia="Arial MT" w:hAnsi="Arial MT" w:cs="Arial MT"/>
                <w:spacing w:val="-2"/>
                <w:szCs w:val="22"/>
                <w:lang w:val="en-US"/>
              </w:rPr>
              <w:t>Signature</w:t>
            </w:r>
          </w:p>
        </w:tc>
        <w:tc>
          <w:tcPr>
            <w:tcW w:w="3159" w:type="dxa"/>
            <w:tcBorders>
              <w:top w:val="single" w:sz="4" w:space="0" w:color="BFBFBF"/>
              <w:left w:val="single" w:sz="4" w:space="0" w:color="BFBFBF"/>
              <w:bottom w:val="single" w:sz="4" w:space="0" w:color="auto"/>
              <w:right w:val="single" w:sz="8" w:space="0" w:color="BFBFBF"/>
            </w:tcBorders>
          </w:tcPr>
          <w:p w14:paraId="6FCC6E0F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  <w:r w:rsidRPr="006D32E7">
              <w:rPr>
                <w:rFonts w:ascii="Arial" w:eastAsia="Arial MT" w:hAnsi="Arial MT" w:cs="Arial MT"/>
                <w:noProof/>
                <w:szCs w:val="22"/>
              </w:rPr>
              <mc:AlternateContent>
                <mc:Choice Requires="wpg">
                  <w:drawing>
                    <wp:anchor distT="0" distB="0" distL="114300" distR="114300" simplePos="0" relativeHeight="251671040" behindDoc="1" locked="0" layoutInCell="1" allowOverlap="1" wp14:anchorId="75EF64CD" wp14:editId="7BFB0BD9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104775</wp:posOffset>
                      </wp:positionV>
                      <wp:extent cx="1838325" cy="619125"/>
                      <wp:effectExtent l="0" t="0" r="9525" b="9525"/>
                      <wp:wrapTight wrapText="bothSides">
                        <wp:wrapPolygon edited="0">
                          <wp:start x="0" y="0"/>
                          <wp:lineTo x="0" y="21268"/>
                          <wp:lineTo x="21488" y="21268"/>
                          <wp:lineTo x="21488" y="0"/>
                          <wp:lineTo x="0" y="0"/>
                        </wp:wrapPolygon>
                      </wp:wrapTight>
                      <wp:docPr id="2088116257" name="Group 20881162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38325" cy="619125"/>
                                <a:chOff x="0" y="0"/>
                                <a:chExt cx="1972945" cy="709930"/>
                              </a:xfrm>
                            </wpg:grpSpPr>
                            <wps:wsp>
                              <wps:cNvPr id="1997897955" name="Graphic 46"/>
                              <wps:cNvSpPr/>
                              <wps:spPr>
                                <a:xfrm>
                                  <a:off x="6350" y="6350"/>
                                  <a:ext cx="1960245" cy="697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0245" h="697230">
                                      <a:moveTo>
                                        <a:pt x="0" y="696658"/>
                                      </a:moveTo>
                                      <a:lnTo>
                                        <a:pt x="1960196" y="696658"/>
                                      </a:lnTo>
                                      <a:lnTo>
                                        <a:pt x="19601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966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BFBFB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C0C8703" id="Group 2088116257" o:spid="_x0000_s1026" style="position:absolute;margin-left:6.9pt;margin-top:8.25pt;width:144.75pt;height:48.75pt;z-index:-251645440" coordsize="19729,7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">
                      <v:shape id="Graphic 46" o:spid="_x0000_s1027" style="position:absolute;left:63;top:63;width:19602;height:6972;visibility:visible;mso-wrap-style:square;v-text-anchor:top" coordsize="1960245,697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" path="m,696658r1960196,l1960196,,,,,696658xe" filled="f" strokecolor="#bfbfbf" strokeweight="1pt"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</w:tc>
        <w:tc>
          <w:tcPr>
            <w:tcW w:w="81" w:type="dxa"/>
            <w:tcBorders>
              <w:left w:val="single" w:sz="8" w:space="0" w:color="BFBFBF"/>
              <w:bottom w:val="single" w:sz="4" w:space="0" w:color="auto"/>
            </w:tcBorders>
          </w:tcPr>
          <w:p w14:paraId="10A73043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</w:tcPr>
          <w:p w14:paraId="78F322B9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22880FBD" w14:textId="77777777" w:rsidR="006354B1" w:rsidRPr="006D32E7" w:rsidRDefault="006354B1" w:rsidP="00227C39">
            <w:pPr>
              <w:widowControl w:val="0"/>
              <w:autoSpaceDE w:val="0"/>
              <w:autoSpaceDN w:val="0"/>
              <w:spacing w:before="34"/>
              <w:rPr>
                <w:rFonts w:ascii="Arial" w:eastAsia="Arial MT" w:hAnsi="Arial MT" w:cs="Arial MT"/>
                <w:b/>
                <w:szCs w:val="22"/>
                <w:lang w:val="en-US"/>
              </w:rPr>
            </w:pPr>
          </w:p>
          <w:p w14:paraId="58D09B4D" w14:textId="77777777" w:rsidR="006354B1" w:rsidRPr="006D32E7" w:rsidRDefault="006354B1" w:rsidP="00227C39">
            <w:pPr>
              <w:widowControl w:val="0"/>
              <w:autoSpaceDE w:val="0"/>
              <w:autoSpaceDN w:val="0"/>
              <w:ind w:left="110"/>
              <w:rPr>
                <w:rFonts w:ascii="Arial MT" w:eastAsia="Arial MT" w:hAnsi="Arial MT" w:cs="Arial MT"/>
                <w:szCs w:val="22"/>
                <w:lang w:val="en-US"/>
              </w:rPr>
            </w:pPr>
            <w:r w:rsidRPr="006D32E7">
              <w:rPr>
                <w:rFonts w:ascii="Arial MT" w:eastAsia="Arial MT" w:hAnsi="Arial MT" w:cs="Arial MT"/>
                <w:spacing w:val="-4"/>
                <w:szCs w:val="22"/>
                <w:lang w:val="en-US"/>
              </w:rPr>
              <w:t>Date</w:t>
            </w:r>
          </w:p>
        </w:tc>
        <w:tc>
          <w:tcPr>
            <w:tcW w:w="3060" w:type="dxa"/>
            <w:tcBorders>
              <w:bottom w:val="single" w:sz="4" w:space="0" w:color="auto"/>
              <w:right w:val="single" w:sz="4" w:space="0" w:color="auto"/>
            </w:tcBorders>
          </w:tcPr>
          <w:p w14:paraId="55E2CA6A" w14:textId="77777777" w:rsidR="006354B1" w:rsidRPr="006D32E7" w:rsidRDefault="006354B1" w:rsidP="00227C39">
            <w:pPr>
              <w:widowControl w:val="0"/>
              <w:autoSpaceDE w:val="0"/>
              <w:autoSpaceDN w:val="0"/>
              <w:rPr>
                <w:rFonts w:eastAsia="Arial MT" w:hAnsi="Arial MT" w:cs="Arial MT"/>
                <w:sz w:val="18"/>
                <w:szCs w:val="22"/>
                <w:lang w:val="en-US"/>
              </w:rPr>
            </w:pPr>
          </w:p>
        </w:tc>
      </w:tr>
    </w:tbl>
    <w:p w14:paraId="4CAACDBF" w14:textId="77777777" w:rsidR="006354B1" w:rsidRPr="006D32E7" w:rsidRDefault="006354B1" w:rsidP="006354B1"/>
    <w:p w14:paraId="4FA3E989" w14:textId="77777777" w:rsidR="006354B1" w:rsidRPr="006D32E7" w:rsidRDefault="006354B1" w:rsidP="006354B1"/>
    <w:p w14:paraId="5E42FBBE" w14:textId="77777777" w:rsidR="006354B1" w:rsidRPr="006D32E7" w:rsidRDefault="006354B1" w:rsidP="006354B1">
      <w:pPr>
        <w:rPr>
          <w:lang w:val="en-US"/>
        </w:rPr>
      </w:pPr>
    </w:p>
    <w:p w14:paraId="4AC09318" w14:textId="77777777" w:rsidR="006354B1" w:rsidRDefault="006354B1" w:rsidP="006354B1"/>
    <w:p w14:paraId="58D7EF36" w14:textId="77777777" w:rsidR="006354B1" w:rsidRDefault="006354B1" w:rsidP="006354B1"/>
    <w:p w14:paraId="6F00CF3E" w14:textId="77777777" w:rsidR="006354B1" w:rsidRDefault="006354B1" w:rsidP="006354B1"/>
    <w:p w14:paraId="0D1B7B8E" w14:textId="77777777" w:rsidR="006354B1" w:rsidRDefault="006354B1" w:rsidP="006354B1"/>
    <w:p w14:paraId="725FBE24" w14:textId="77777777" w:rsidR="006354B1" w:rsidRDefault="006354B1" w:rsidP="006354B1"/>
    <w:p w14:paraId="5E0E56D3" w14:textId="77777777" w:rsidR="006354B1" w:rsidRDefault="006354B1" w:rsidP="006354B1"/>
    <w:p w14:paraId="6725BE48" w14:textId="77777777" w:rsidR="006354B1" w:rsidRDefault="006354B1" w:rsidP="006354B1"/>
    <w:p w14:paraId="2E01C3FF" w14:textId="77777777" w:rsidR="006354B1" w:rsidRDefault="006354B1" w:rsidP="006354B1"/>
    <w:p w14:paraId="14C8E06F" w14:textId="77777777" w:rsidR="006354B1" w:rsidRDefault="006354B1" w:rsidP="006354B1"/>
    <w:p w14:paraId="7956D125" w14:textId="77777777" w:rsidR="006354B1" w:rsidRDefault="006354B1" w:rsidP="006354B1"/>
    <w:p w14:paraId="12A27BF2" w14:textId="77777777" w:rsidR="006354B1" w:rsidRDefault="006354B1" w:rsidP="006354B1"/>
    <w:p w14:paraId="7E799DFF" w14:textId="77777777" w:rsidR="006354B1" w:rsidRDefault="006354B1" w:rsidP="006354B1"/>
    <w:p w14:paraId="1AAF2A7D" w14:textId="77777777" w:rsidR="006354B1" w:rsidRDefault="006354B1" w:rsidP="006354B1"/>
    <w:p w14:paraId="4CFDB1C9" w14:textId="77777777" w:rsidR="006354B1" w:rsidRDefault="006354B1" w:rsidP="006354B1"/>
    <w:p w14:paraId="2FE465A6" w14:textId="77777777" w:rsidR="006354B1" w:rsidRDefault="006354B1" w:rsidP="006354B1"/>
    <w:p w14:paraId="3B9A4496" w14:textId="77777777" w:rsidR="006354B1" w:rsidRDefault="006354B1" w:rsidP="006354B1">
      <w:pPr>
        <w:pStyle w:val="Heading1"/>
      </w:pPr>
      <w:bookmarkStart w:id="4" w:name="_Toc226912884"/>
      <w:bookmarkStart w:id="5" w:name="_Toc226914631"/>
      <w:bookmarkStart w:id="6" w:name="_Toc227590579"/>
      <w:r w:rsidRPr="0089058D">
        <w:t>Declaration of authenticity</w:t>
      </w:r>
      <w:bookmarkEnd w:id="1"/>
      <w:bookmarkEnd w:id="2"/>
      <w:bookmarkEnd w:id="4"/>
      <w:bookmarkEnd w:id="5"/>
      <w:bookmarkEnd w:id="6"/>
    </w:p>
    <w:p w14:paraId="2845FCCB" w14:textId="77777777" w:rsidR="006354B1" w:rsidRPr="0089058D" w:rsidRDefault="006354B1" w:rsidP="006354B1">
      <w:pPr>
        <w:spacing w:line="276" w:lineRule="auto"/>
        <w:ind w:left="368" w:right="119" w:hanging="11"/>
        <w:rPr>
          <w:b/>
          <w:sz w:val="28"/>
          <w:szCs w:val="28"/>
        </w:rPr>
      </w:pPr>
    </w:p>
    <w:p w14:paraId="1FFFCA78" w14:textId="35C0082A" w:rsidR="006354B1" w:rsidRDefault="006354B1" w:rsidP="006354B1">
      <w:pPr>
        <w:rPr>
          <w:rFonts w:cstheme="minorHAnsi"/>
          <w:sz w:val="22"/>
        </w:rPr>
      </w:pPr>
      <w:r w:rsidRPr="00E96316">
        <w:rPr>
          <w:rFonts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9027BF1" wp14:editId="1F59ACFC">
                <wp:simplePos x="0" y="0"/>
                <wp:positionH relativeFrom="column">
                  <wp:posOffset>514350</wp:posOffset>
                </wp:positionH>
                <wp:positionV relativeFrom="paragraph">
                  <wp:posOffset>122555</wp:posOffset>
                </wp:positionV>
                <wp:extent cx="3512820" cy="0"/>
                <wp:effectExtent l="0" t="0" r="0" b="0"/>
                <wp:wrapNone/>
                <wp:docPr id="1775517398" name="Straight Connector 1775517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1282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859456" id="Straight Connector 1775517398" o:spid="_x0000_s1026" style="position:absolute;flip: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5pt,9.65pt" to="317.1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" strokecolor="windowText" strokeweight=".5pt">
                <v:stroke joinstyle="miter"/>
              </v:line>
            </w:pict>
          </mc:Fallback>
        </mc:AlternateContent>
      </w:r>
      <w:r w:rsidRPr="00E96316">
        <w:rPr>
          <w:rFonts w:cstheme="minorHAnsi"/>
          <w:sz w:val="22"/>
        </w:rPr>
        <w:t xml:space="preserve">I </w:t>
      </w:r>
      <w:r w:rsidRPr="00E96316">
        <w:rPr>
          <w:rFonts w:cstheme="minorHAnsi"/>
          <w:sz w:val="22"/>
        </w:rPr>
        <w:tab/>
      </w:r>
      <w:permStart w:id="1775375964" w:edGrp="everyone"/>
      <w:r w:rsidR="00C62D76">
        <w:rPr>
          <w:rFonts w:cstheme="minorHAnsi"/>
          <w:b/>
          <w:sz w:val="22"/>
        </w:rPr>
        <w:t xml:space="preserve">Masemola </w:t>
      </w:r>
      <w:proofErr w:type="spellStart"/>
      <w:r w:rsidR="00C62D76">
        <w:rPr>
          <w:rFonts w:cstheme="minorHAnsi"/>
          <w:b/>
          <w:sz w:val="22"/>
        </w:rPr>
        <w:t>Tokologo</w:t>
      </w:r>
      <w:proofErr w:type="spellEnd"/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r w:rsidRPr="00E96316">
        <w:rPr>
          <w:rFonts w:cstheme="minorHAnsi"/>
          <w:sz w:val="22"/>
        </w:rPr>
        <w:tab/>
      </w:r>
      <w:permEnd w:id="1775375964"/>
      <w:r w:rsidRPr="00E96316">
        <w:rPr>
          <w:rFonts w:cstheme="minorHAnsi"/>
          <w:sz w:val="22"/>
        </w:rPr>
        <w:tab/>
        <w:t xml:space="preserve"> </w:t>
      </w:r>
      <w:r>
        <w:rPr>
          <w:rFonts w:cstheme="minorHAnsi"/>
          <w:sz w:val="22"/>
        </w:rPr>
        <w:t>(</w:t>
      </w:r>
      <w:r w:rsidRPr="00E96316">
        <w:rPr>
          <w:rFonts w:cstheme="minorHAnsi"/>
          <w:sz w:val="22"/>
        </w:rPr>
        <w:t>FULL NAME)</w:t>
      </w:r>
    </w:p>
    <w:p w14:paraId="33072573" w14:textId="23060D19" w:rsidR="006354B1" w:rsidRPr="00147095" w:rsidRDefault="006354B1" w:rsidP="006354B1">
      <w:pPr>
        <w:shd w:val="clear" w:color="auto" w:fill="FFFFFF" w:themeFill="background1"/>
        <w:rPr>
          <w:rFonts w:cstheme="minorHAnsi"/>
          <w:bCs/>
          <w:sz w:val="22"/>
        </w:rPr>
      </w:pPr>
      <w:proofErr w:type="gramStart"/>
      <w:r w:rsidRPr="00147095">
        <w:rPr>
          <w:rFonts w:cstheme="minorHAnsi"/>
          <w:sz w:val="22"/>
        </w:rPr>
        <w:t>hereby</w:t>
      </w:r>
      <w:proofErr w:type="gramEnd"/>
      <w:r w:rsidRPr="00147095">
        <w:rPr>
          <w:rFonts w:cstheme="minorHAnsi"/>
          <w:sz w:val="22"/>
        </w:rPr>
        <w:t xml:space="preserve"> declare that the contents of this assessment </w:t>
      </w:r>
      <w:permStart w:id="495870429" w:edGrp="everyone"/>
      <w:r w:rsidR="00C62D76">
        <w:rPr>
          <w:rFonts w:cstheme="minorHAnsi"/>
          <w:b/>
          <w:sz w:val="22"/>
        </w:rPr>
        <w:t xml:space="preserve"> this is assessment is completed by me </w:t>
      </w:r>
      <w:r w:rsidRPr="00147095">
        <w:rPr>
          <w:rFonts w:cstheme="minorHAnsi"/>
          <w:bCs/>
          <w:sz w:val="22"/>
        </w:rPr>
        <w:t>_____________________________</w:t>
      </w:r>
      <w:r w:rsidRPr="00147095">
        <w:rPr>
          <w:rFonts w:cstheme="minorHAnsi"/>
          <w:bCs/>
          <w:sz w:val="22"/>
        </w:rPr>
        <w:tab/>
      </w:r>
      <w:permEnd w:id="495870429"/>
    </w:p>
    <w:p w14:paraId="34348E09" w14:textId="77777777" w:rsidR="006354B1" w:rsidRPr="00147095" w:rsidRDefault="006354B1" w:rsidP="006354B1">
      <w:pPr>
        <w:rPr>
          <w:rFonts w:cstheme="minorHAnsi"/>
          <w:bCs/>
          <w:sz w:val="22"/>
        </w:rPr>
      </w:pPr>
    </w:p>
    <w:p w14:paraId="5F39C044" w14:textId="77777777" w:rsidR="006354B1" w:rsidRPr="00E716B5" w:rsidRDefault="006354B1" w:rsidP="006354B1">
      <w:pPr>
        <w:spacing w:after="253" w:line="276" w:lineRule="auto"/>
        <w:rPr>
          <w:rFonts w:cstheme="minorHAnsi"/>
          <w:b/>
        </w:rPr>
      </w:pPr>
      <w:r w:rsidRPr="00424E4F">
        <w:rPr>
          <w:rStyle w:val="ui-provider"/>
          <w:rFonts w:cstheme="minorHAnsi"/>
          <w:sz w:val="22"/>
        </w:rPr>
        <w:t xml:space="preserve">is entirely my own work, completed by me without any paraphrasing/copying, or presented as my own work accessed from any </w:t>
      </w:r>
      <w:r w:rsidRPr="00424E4F">
        <w:rPr>
          <w:rStyle w:val="ui-provider"/>
          <w:rFonts w:cstheme="minorHAnsi"/>
          <w:b/>
          <w:bCs/>
          <w:sz w:val="22"/>
        </w:rPr>
        <w:t xml:space="preserve">AI Apps, example </w:t>
      </w:r>
      <w:proofErr w:type="spellStart"/>
      <w:r w:rsidRPr="00424E4F">
        <w:rPr>
          <w:rStyle w:val="ui-provider"/>
          <w:rFonts w:cstheme="minorHAnsi"/>
          <w:b/>
          <w:bCs/>
          <w:sz w:val="22"/>
        </w:rPr>
        <w:t>ChatGPT</w:t>
      </w:r>
      <w:proofErr w:type="spellEnd"/>
      <w:r w:rsidRPr="00424E4F">
        <w:rPr>
          <w:rStyle w:val="ui-provider"/>
          <w:rFonts w:cstheme="minorHAnsi"/>
          <w:b/>
          <w:bCs/>
          <w:sz w:val="22"/>
        </w:rPr>
        <w:t>, Co-pilot, Perplexity, or any other App</w:t>
      </w:r>
      <w:r w:rsidRPr="00424E4F">
        <w:rPr>
          <w:rStyle w:val="ui-provider"/>
          <w:rFonts w:cstheme="minorHAnsi"/>
          <w:sz w:val="22"/>
        </w:rPr>
        <w:t>.</w:t>
      </w:r>
    </w:p>
    <w:p w14:paraId="4591D81B" w14:textId="77777777" w:rsidR="006354B1" w:rsidRDefault="006354B1" w:rsidP="006354B1">
      <w:pPr>
        <w:pStyle w:val="ListParagraph"/>
        <w:spacing w:line="276" w:lineRule="auto"/>
        <w:ind w:left="0"/>
        <w:rPr>
          <w:shd w:val="clear" w:color="auto" w:fill="FFFF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69"/>
        <w:gridCol w:w="2026"/>
      </w:tblGrid>
      <w:tr w:rsidR="006354B1" w14:paraId="61C87D04" w14:textId="77777777" w:rsidTr="00227C39">
        <w:trPr>
          <w:trHeight w:val="56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C50C4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Activity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31138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Date</w:t>
            </w:r>
          </w:p>
        </w:tc>
      </w:tr>
      <w:tr w:rsidR="006354B1" w14:paraId="6F839BC6" w14:textId="77777777" w:rsidTr="00227C39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0DCF7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9D9C0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</w:tr>
      <w:tr w:rsidR="006354B1" w14:paraId="7CC1083F" w14:textId="77777777" w:rsidTr="00227C39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BF30B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A711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</w:tr>
      <w:tr w:rsidR="006354B1" w14:paraId="4FABE8D3" w14:textId="77777777" w:rsidTr="00227C39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64742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877E2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</w:tr>
      <w:tr w:rsidR="006354B1" w14:paraId="05B9F6F0" w14:textId="77777777" w:rsidTr="00227C39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CAAF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F61DC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</w:tr>
      <w:tr w:rsidR="006354B1" w14:paraId="04453CEF" w14:textId="77777777" w:rsidTr="00227C39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309A3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591C1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</w:tr>
      <w:tr w:rsidR="006354B1" w14:paraId="1285382D" w14:textId="77777777" w:rsidTr="00227C39">
        <w:trPr>
          <w:trHeight w:val="397"/>
        </w:trPr>
        <w:tc>
          <w:tcPr>
            <w:tcW w:w="7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F498E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5B748" w14:textId="77777777" w:rsidR="006354B1" w:rsidRDefault="006354B1" w:rsidP="00227C39">
            <w:pPr>
              <w:jc w:val="center"/>
              <w:rPr>
                <w:rFonts w:cs="Arial"/>
                <w:b/>
              </w:rPr>
            </w:pPr>
          </w:p>
        </w:tc>
      </w:tr>
    </w:tbl>
    <w:p w14:paraId="1BC8C2DC" w14:textId="77777777" w:rsidR="006354B1" w:rsidRPr="00C76BAE" w:rsidRDefault="006354B1" w:rsidP="006354B1">
      <w:pPr>
        <w:rPr>
          <w:rFonts w:cstheme="minorHAnsi"/>
          <w:sz w:val="22"/>
        </w:rPr>
      </w:pPr>
    </w:p>
    <w:p w14:paraId="7FE82159" w14:textId="77777777" w:rsidR="006354B1" w:rsidRPr="00394EA2" w:rsidRDefault="006354B1" w:rsidP="006354B1">
      <w:pPr>
        <w:rPr>
          <w:rFonts w:cs="Arial"/>
          <w:b/>
        </w:rPr>
      </w:pPr>
    </w:p>
    <w:p w14:paraId="075452B7" w14:textId="37220517" w:rsidR="006354B1" w:rsidRDefault="006354B1" w:rsidP="006354B1">
      <w:pPr>
        <w:rPr>
          <w:rFonts w:cs="Arial"/>
          <w:b/>
        </w:rPr>
      </w:pPr>
      <w:r w:rsidRPr="00394EA2">
        <w:rPr>
          <w:rFonts w:cs="Arial"/>
          <w:b/>
        </w:rPr>
        <w:t xml:space="preserve">Signature: </w:t>
      </w:r>
      <w:permStart w:id="1830256514" w:edGrp="everyone"/>
      <w:r w:rsidRPr="00394EA2">
        <w:rPr>
          <w:rFonts w:cs="Arial"/>
          <w:b/>
        </w:rPr>
        <w:t>____</w:t>
      </w:r>
      <w:r w:rsidR="00C62D76">
        <w:rPr>
          <w:rFonts w:cs="Arial"/>
          <w:b/>
          <w:i/>
          <w:u w:val="single"/>
        </w:rPr>
        <w:t>mase</w:t>
      </w:r>
      <w:r w:rsidR="00C62D76">
        <w:rPr>
          <w:rFonts w:cs="Arial"/>
          <w:b/>
          <w:i/>
          <w:strike/>
          <w:u w:val="single"/>
        </w:rPr>
        <w:t>mola T</w:t>
      </w:r>
      <w:r w:rsidRPr="00394EA2">
        <w:rPr>
          <w:rFonts w:cs="Arial"/>
          <w:b/>
        </w:rPr>
        <w:t>_________________________</w:t>
      </w:r>
      <w:r w:rsidRPr="00394EA2">
        <w:rPr>
          <w:rFonts w:cs="Arial"/>
          <w:b/>
        </w:rPr>
        <w:tab/>
      </w:r>
    </w:p>
    <w:permEnd w:id="1830256514"/>
    <w:p w14:paraId="48F5E1DD" w14:textId="77777777" w:rsidR="006354B1" w:rsidRPr="00394EA2" w:rsidRDefault="006354B1" w:rsidP="006354B1">
      <w:pPr>
        <w:rPr>
          <w:rFonts w:cs="Arial"/>
          <w:b/>
        </w:rPr>
      </w:pPr>
    </w:p>
    <w:p w14:paraId="1BE6BBA5" w14:textId="77777777" w:rsidR="006354B1" w:rsidRPr="00394EA2" w:rsidRDefault="006354B1" w:rsidP="006354B1">
      <w:pPr>
        <w:rPr>
          <w:rFonts w:cs="Arial"/>
          <w:b/>
        </w:rPr>
      </w:pPr>
    </w:p>
    <w:p w14:paraId="7DB9730B" w14:textId="0657E32E" w:rsidR="006354B1" w:rsidRDefault="006354B1" w:rsidP="006354B1">
      <w:pPr>
        <w:rPr>
          <w:rFonts w:cstheme="minorHAnsi"/>
          <w:sz w:val="22"/>
          <w:szCs w:val="22"/>
        </w:rPr>
      </w:pPr>
      <w:r w:rsidRPr="00394EA2">
        <w:rPr>
          <w:rFonts w:cs="Arial"/>
          <w:b/>
        </w:rPr>
        <w:t xml:space="preserve">Date: </w:t>
      </w:r>
      <w:permStart w:id="1990281390" w:edGrp="everyone"/>
      <w:r w:rsidRPr="00394EA2">
        <w:rPr>
          <w:rFonts w:cs="Arial"/>
          <w:b/>
        </w:rPr>
        <w:t>_____</w:t>
      </w:r>
      <w:r w:rsidR="00C62D76">
        <w:rPr>
          <w:rFonts w:cs="Arial"/>
          <w:b/>
        </w:rPr>
        <w:t>22 April 2026</w:t>
      </w:r>
      <w:r w:rsidRPr="00394EA2">
        <w:rPr>
          <w:rFonts w:cs="Arial"/>
          <w:b/>
        </w:rPr>
        <w:t>_____________________</w:t>
      </w:r>
      <w:permEnd w:id="1990281390"/>
    </w:p>
    <w:p w14:paraId="4E7F5F7C" w14:textId="77777777" w:rsidR="006354B1" w:rsidRDefault="006354B1" w:rsidP="006354B1">
      <w:pPr>
        <w:spacing w:after="61"/>
        <w:ind w:left="5"/>
      </w:pPr>
    </w:p>
    <w:p w14:paraId="077F06DF" w14:textId="77777777" w:rsidR="006354B1" w:rsidRDefault="006354B1" w:rsidP="006354B1">
      <w:pPr>
        <w:spacing w:after="11"/>
        <w:ind w:left="5"/>
      </w:pPr>
      <w:r>
        <w:rPr>
          <w:b/>
          <w:sz w:val="28"/>
        </w:rPr>
        <w:t xml:space="preserve"> </w:t>
      </w:r>
    </w:p>
    <w:p w14:paraId="2C4D1AF6" w14:textId="77777777" w:rsidR="006354B1" w:rsidRDefault="006354B1" w:rsidP="006354B1"/>
    <w:p w14:paraId="6D5EA414" w14:textId="77777777" w:rsidR="006354B1" w:rsidRDefault="006354B1" w:rsidP="006354B1"/>
    <w:p w14:paraId="68BB44E4" w14:textId="77777777" w:rsidR="006354B1" w:rsidRDefault="006354B1" w:rsidP="006354B1"/>
    <w:p w14:paraId="33592CE2" w14:textId="77777777" w:rsidR="006354B1" w:rsidRDefault="006354B1" w:rsidP="006354B1"/>
    <w:p w14:paraId="6157DE50" w14:textId="77777777" w:rsidR="006354B1" w:rsidRDefault="006354B1" w:rsidP="006354B1"/>
    <w:p w14:paraId="24103D3E" w14:textId="77777777" w:rsidR="006354B1" w:rsidRDefault="006354B1" w:rsidP="006354B1"/>
    <w:p w14:paraId="47816D27" w14:textId="77777777" w:rsidR="006354B1" w:rsidRDefault="006354B1" w:rsidP="006354B1"/>
    <w:p w14:paraId="070856DB" w14:textId="77777777" w:rsidR="006354B1" w:rsidRDefault="006354B1" w:rsidP="00CE3A0F">
      <w:pPr>
        <w:keepNext/>
        <w:keepLines/>
        <w:spacing w:line="266" w:lineRule="auto"/>
        <w:ind w:left="11" w:hanging="11"/>
        <w:outlineLvl w:val="0"/>
        <w:rPr>
          <w:rFonts w:eastAsiaTheme="majorEastAsia" w:cstheme="majorBidi"/>
          <w:b/>
          <w:kern w:val="2"/>
          <w:szCs w:val="32"/>
          <w14:ligatures w14:val="standardContextual"/>
        </w:rPr>
      </w:pPr>
    </w:p>
    <w:p w14:paraId="36035139" w14:textId="77777777" w:rsidR="006354B1" w:rsidRDefault="006354B1" w:rsidP="00CE3A0F">
      <w:pPr>
        <w:keepNext/>
        <w:keepLines/>
        <w:spacing w:line="266" w:lineRule="auto"/>
        <w:ind w:left="11" w:hanging="11"/>
        <w:outlineLvl w:val="0"/>
        <w:rPr>
          <w:rFonts w:eastAsiaTheme="majorEastAsia" w:cstheme="majorBidi"/>
          <w:b/>
          <w:kern w:val="2"/>
          <w:szCs w:val="32"/>
          <w14:ligatures w14:val="standardContextual"/>
        </w:rPr>
      </w:pPr>
    </w:p>
    <w:p w14:paraId="2952D7C4" w14:textId="1452171B" w:rsidR="00CE3A0F" w:rsidRPr="00CE3A0F" w:rsidRDefault="00CE3A0F" w:rsidP="00CE3A0F">
      <w:pPr>
        <w:keepNext/>
        <w:keepLines/>
        <w:spacing w:line="266" w:lineRule="auto"/>
        <w:ind w:left="11" w:hanging="11"/>
        <w:outlineLvl w:val="0"/>
        <w:rPr>
          <w:rFonts w:eastAsiaTheme="majorEastAsia" w:cstheme="majorBidi"/>
          <w:b/>
          <w:caps/>
          <w:kern w:val="2"/>
          <w:szCs w:val="32"/>
          <w14:ligatures w14:val="standardContextual"/>
        </w:rPr>
      </w:pPr>
      <w:bookmarkStart w:id="7" w:name="_Toc227590580"/>
      <w:r w:rsidRPr="00CE3A0F">
        <w:rPr>
          <w:rFonts w:eastAsiaTheme="majorEastAsia" w:cstheme="majorBidi"/>
          <w:b/>
          <w:kern w:val="2"/>
          <w:szCs w:val="32"/>
          <w14:ligatures w14:val="standardContextual"/>
        </w:rPr>
        <w:t>ASSESSMENT RULES AND REGULATIONS</w:t>
      </w:r>
      <w:bookmarkEnd w:id="3"/>
      <w:bookmarkEnd w:id="7"/>
      <w:r w:rsidRPr="00CE3A0F">
        <w:rPr>
          <w:rFonts w:eastAsiaTheme="majorEastAsia" w:cstheme="majorBidi"/>
          <w:b/>
          <w:kern w:val="2"/>
          <w:szCs w:val="32"/>
          <w14:ligatures w14:val="standardContextual"/>
        </w:rPr>
        <w:t xml:space="preserve"> </w:t>
      </w:r>
    </w:p>
    <w:p w14:paraId="6A2C4594" w14:textId="77777777" w:rsidR="00CE3A0F" w:rsidRPr="00CE3A0F" w:rsidRDefault="00CE3A0F" w:rsidP="00CE3A0F">
      <w:pPr>
        <w:spacing w:after="203" w:line="269" w:lineRule="auto"/>
        <w:jc w:val="both"/>
        <w:rPr>
          <w:rFonts w:ascii="Calibri" w:eastAsia="Calibri" w:hAnsi="Calibri" w:cs="Calibri"/>
          <w:b/>
          <w:color w:val="FF0000"/>
          <w:kern w:val="2"/>
          <w:sz w:val="22"/>
          <w:szCs w:val="22"/>
          <w14:ligatures w14:val="standardContextual"/>
        </w:rPr>
      </w:pPr>
    </w:p>
    <w:p w14:paraId="3F7634A1" w14:textId="77777777" w:rsidR="00CE3A0F" w:rsidRPr="00CE3A0F" w:rsidRDefault="00CE3A0F" w:rsidP="00CE3A0F">
      <w:pPr>
        <w:spacing w:after="203" w:line="269" w:lineRule="auto"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b/>
          <w:kern w:val="2"/>
          <w:sz w:val="22"/>
          <w:szCs w:val="22"/>
          <w14:ligatures w14:val="standardContextual"/>
        </w:rPr>
        <w:t xml:space="preserve">Any student contravening the following instructions can forfeit their results and be suspended from completing assessments for a minimum period of 1 year. </w:t>
      </w:r>
    </w:p>
    <w:p w14:paraId="34CDD39D" w14:textId="77777777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This formative assessment brief consists of pages. </w:t>
      </w:r>
    </w:p>
    <w:p w14:paraId="573C00AE" w14:textId="33BAF079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The duration of this assessment is </w:t>
      </w:r>
      <w:r w:rsidR="00C72605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one</w:t>
      </w: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 (</w:t>
      </w:r>
      <w:r w:rsidR="00C72605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1</w:t>
      </w: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) week. </w:t>
      </w:r>
    </w:p>
    <w:p w14:paraId="33F2FA77" w14:textId="77777777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The submission date, refer to Hand-In and Hand-Out. </w:t>
      </w:r>
    </w:p>
    <w:p w14:paraId="0B7F6640" w14:textId="77777777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Check that you have the correct accompanied documents for the submission of this formative assessment.</w:t>
      </w:r>
    </w:p>
    <w:p w14:paraId="31824F83" w14:textId="77777777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 xml:space="preserve">Read the instructions as well as evidence requirements carefully. </w:t>
      </w:r>
    </w:p>
    <w:p w14:paraId="6F311926" w14:textId="77777777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Students are allowed to consult the facilitators on their progress.</w:t>
      </w:r>
    </w:p>
    <w:p w14:paraId="499EA85C" w14:textId="77777777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Consultation times are indicated in the weekly planner of the study guide.</w:t>
      </w:r>
    </w:p>
    <w:p w14:paraId="66ADBE71" w14:textId="77777777" w:rsidR="00CE3A0F" w:rsidRPr="00CE3A0F" w:rsidRDefault="00CE3A0F" w:rsidP="001B4138">
      <w:pPr>
        <w:numPr>
          <w:ilvl w:val="0"/>
          <w:numId w:val="3"/>
        </w:numPr>
        <w:spacing w:after="5" w:line="267" w:lineRule="auto"/>
        <w:contextualSpacing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  <w:t>This is an open book project; all student resources can be used.</w:t>
      </w:r>
    </w:p>
    <w:p w14:paraId="326FD9E8" w14:textId="77777777" w:rsidR="00CE3A0F" w:rsidRPr="00CE3A0F" w:rsidRDefault="00CE3A0F" w:rsidP="00CE3A0F">
      <w:pPr>
        <w:spacing w:after="5" w:line="267" w:lineRule="auto"/>
        <w:ind w:left="582" w:hanging="10"/>
        <w:jc w:val="both"/>
        <w:rPr>
          <w:rFonts w:ascii="Calibri" w:eastAsia="Calibri" w:hAnsi="Calibri" w:cs="Calibri"/>
          <w:kern w:val="2"/>
          <w:sz w:val="22"/>
          <w:szCs w:val="22"/>
          <w14:ligatures w14:val="standardContextual"/>
        </w:rPr>
      </w:pPr>
    </w:p>
    <w:p w14:paraId="08075F7E" w14:textId="77777777" w:rsidR="00CE3A0F" w:rsidRPr="00CE3A0F" w:rsidRDefault="00CE3A0F" w:rsidP="00CE3A0F">
      <w:pPr>
        <w:spacing w:after="5" w:line="267" w:lineRule="auto"/>
        <w:ind w:hanging="10"/>
        <w:jc w:val="both"/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</w:pPr>
      <w:r w:rsidRPr="00CE3A0F">
        <w:rPr>
          <w:rFonts w:ascii="Calibri" w:eastAsia="Calibri" w:hAnsi="Calibri" w:cs="Calibri"/>
          <w:b/>
          <w:bCs/>
          <w:kern w:val="2"/>
          <w:sz w:val="22"/>
          <w:szCs w:val="22"/>
          <w14:ligatures w14:val="standardContextual"/>
        </w:rPr>
        <w:t>DEFERMENT APPLICATION</w:t>
      </w:r>
    </w:p>
    <w:p w14:paraId="1DE71FD2" w14:textId="77777777" w:rsidR="00CE3A0F" w:rsidRPr="00CE3A0F" w:rsidRDefault="00CE3A0F" w:rsidP="00CE3A0F">
      <w:pPr>
        <w:ind w:left="851"/>
        <w:contextualSpacing/>
        <w:jc w:val="both"/>
        <w:rPr>
          <w:b/>
          <w:bCs/>
          <w:color w:val="000000"/>
          <w:kern w:val="2"/>
          <w:sz w:val="22"/>
          <w:szCs w:val="22"/>
          <w:lang w:val="en-US" w:eastAsia="zh-CN"/>
          <w14:ligatures w14:val="standardContextual"/>
        </w:rPr>
      </w:pPr>
    </w:p>
    <w:p w14:paraId="46BC73DC" w14:textId="77777777" w:rsidR="00CE3A0F" w:rsidRPr="00CE3A0F" w:rsidRDefault="00CE3A0F" w:rsidP="00CE3A0F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>Your deferment application will only be considered if submitted:</w:t>
      </w:r>
    </w:p>
    <w:p w14:paraId="46B59E15" w14:textId="77777777" w:rsidR="00CE3A0F" w:rsidRPr="00CE3A0F" w:rsidRDefault="00CE3A0F" w:rsidP="00CE3A0F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</w:p>
    <w:p w14:paraId="407E5954" w14:textId="77777777" w:rsidR="00CE3A0F" w:rsidRPr="00CE3A0F" w:rsidRDefault="00CE3A0F" w:rsidP="00CE3A0F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 xml:space="preserve">Within the </w:t>
      </w:r>
      <w:r w:rsidRPr="00CE3A0F">
        <w:rPr>
          <w:rFonts w:ascii="Calibri" w:eastAsia="Calibri" w:hAnsi="Calibri" w:cs="Calibri"/>
          <w:b/>
          <w:bCs/>
          <w:color w:val="000000"/>
          <w:kern w:val="2"/>
          <w:sz w:val="22"/>
          <w:szCs w:val="22"/>
          <w:lang w:val="en-US"/>
          <w14:ligatures w14:val="standardContextual"/>
        </w:rPr>
        <w:t>5-day period</w:t>
      </w: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 xml:space="preserve"> after the initial assessment was conducted, and</w:t>
      </w:r>
    </w:p>
    <w:p w14:paraId="4A35D337" w14:textId="77777777" w:rsidR="00CE3A0F" w:rsidRPr="00CE3A0F" w:rsidRDefault="00CE3A0F" w:rsidP="00CE3A0F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  <w:proofErr w:type="gramStart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>once</w:t>
      </w:r>
      <w:proofErr w:type="gramEnd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 xml:space="preserve"> the following required documentation is uploaded via </w:t>
      </w:r>
      <w:proofErr w:type="spellStart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>CampusOnline</w:t>
      </w:r>
      <w:proofErr w:type="spellEnd"/>
      <w:r w:rsidRPr="00CE3A0F"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>:</w:t>
      </w:r>
    </w:p>
    <w:p w14:paraId="0DF4CDCF" w14:textId="77777777" w:rsidR="00CE3A0F" w:rsidRPr="00CE3A0F" w:rsidRDefault="00CE3A0F" w:rsidP="00CE3A0F">
      <w:pPr>
        <w:spacing w:after="5" w:line="267" w:lineRule="auto"/>
        <w:ind w:hanging="10"/>
        <w:rPr>
          <w:rFonts w:ascii="Calibri" w:eastAsia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</w:p>
    <w:p w14:paraId="0388361A" w14:textId="77777777" w:rsidR="00CE3A0F" w:rsidRPr="00CE3A0F" w:rsidRDefault="00CE3A0F" w:rsidP="001B4138">
      <w:pPr>
        <w:numPr>
          <w:ilvl w:val="0"/>
          <w:numId w:val="1"/>
        </w:numPr>
        <w:ind w:left="426"/>
        <w:rPr>
          <w:rFonts w:ascii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  <w:r w:rsidRPr="00CE3A0F">
        <w:rPr>
          <w:rFonts w:ascii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 xml:space="preserve">Affidavit signed by a Commissioner of Oaths or the South African Police, </w:t>
      </w:r>
      <w:r w:rsidRPr="00CE3A0F">
        <w:rPr>
          <w:rFonts w:ascii="Calibri" w:hAnsi="Calibri" w:cs="Calibri"/>
          <w:b/>
          <w:bCs/>
          <w:color w:val="000000"/>
          <w:kern w:val="2"/>
          <w:sz w:val="22"/>
          <w:szCs w:val="22"/>
          <w:lang w:val="en-US"/>
          <w14:ligatures w14:val="standardContextual"/>
        </w:rPr>
        <w:t>clearly stating the reason</w:t>
      </w:r>
      <w:r w:rsidRPr="00CE3A0F">
        <w:rPr>
          <w:rFonts w:ascii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>.</w:t>
      </w:r>
    </w:p>
    <w:p w14:paraId="1B9023E4" w14:textId="77777777" w:rsidR="00CE3A0F" w:rsidRPr="00CE3A0F" w:rsidRDefault="00CE3A0F" w:rsidP="001B4138">
      <w:pPr>
        <w:numPr>
          <w:ilvl w:val="0"/>
          <w:numId w:val="1"/>
        </w:numPr>
        <w:ind w:left="426"/>
        <w:rPr>
          <w:rFonts w:ascii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  <w:r w:rsidRPr="00CE3A0F">
        <w:rPr>
          <w:rFonts w:ascii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>Doctor’s note from a registered health professional.</w:t>
      </w:r>
    </w:p>
    <w:p w14:paraId="03BDAE42" w14:textId="77777777" w:rsidR="00CE3A0F" w:rsidRPr="00CE3A0F" w:rsidRDefault="00CE3A0F" w:rsidP="001B4138">
      <w:pPr>
        <w:numPr>
          <w:ilvl w:val="0"/>
          <w:numId w:val="1"/>
        </w:numPr>
        <w:ind w:left="426"/>
        <w:rPr>
          <w:rFonts w:ascii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</w:pPr>
      <w:r w:rsidRPr="00CE3A0F">
        <w:rPr>
          <w:rFonts w:ascii="Calibri" w:hAnsi="Calibri" w:cs="Calibri"/>
          <w:color w:val="000000"/>
          <w:kern w:val="2"/>
          <w:sz w:val="22"/>
          <w:szCs w:val="22"/>
          <w:lang w:val="en-US"/>
          <w14:ligatures w14:val="standardContextual"/>
        </w:rPr>
        <w:t>Death Certificate of an immediate family member.</w:t>
      </w:r>
    </w:p>
    <w:p w14:paraId="1ED2D7F2" w14:textId="77777777" w:rsidR="00CE3A0F" w:rsidRPr="00CE3A0F" w:rsidRDefault="00CE3A0F" w:rsidP="00CE3A0F">
      <w:pPr>
        <w:spacing w:before="100" w:beforeAutospacing="1" w:after="100" w:afterAutospacing="1" w:line="267" w:lineRule="auto"/>
        <w:ind w:hanging="10"/>
        <w:rPr>
          <w:rFonts w:ascii="Calibri" w:eastAsiaTheme="minorHAnsi" w:hAnsi="Calibri" w:cs="Calibri"/>
          <w:color w:val="000000"/>
          <w:kern w:val="2"/>
          <w:sz w:val="22"/>
          <w:szCs w:val="22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</w:rPr>
        <w:t>To submit your deferment application:</w:t>
      </w:r>
    </w:p>
    <w:p w14:paraId="19B31AB6" w14:textId="77777777" w:rsidR="00CE3A0F" w:rsidRPr="00CE3A0F" w:rsidRDefault="00CE3A0F" w:rsidP="001B4138">
      <w:pPr>
        <w:numPr>
          <w:ilvl w:val="0"/>
          <w:numId w:val="2"/>
        </w:numPr>
        <w:spacing w:before="100" w:beforeAutospacing="1" w:after="100" w:afterAutospacing="1"/>
        <w:ind w:left="426"/>
        <w:rPr>
          <w:rFonts w:ascii="Calibri" w:hAnsi="Calibri" w:cs="Calibri"/>
          <w:color w:val="000000"/>
          <w:kern w:val="2"/>
          <w:sz w:val="22"/>
          <w:szCs w:val="22"/>
        </w:rPr>
      </w:pPr>
      <w:r w:rsidRPr="00CE3A0F">
        <w:rPr>
          <w:rFonts w:ascii="Calibri" w:hAnsi="Calibri" w:cs="Calibri"/>
          <w:color w:val="000000"/>
          <w:kern w:val="2"/>
          <w:sz w:val="22"/>
          <w:szCs w:val="22"/>
        </w:rPr>
        <w:t xml:space="preserve">Log into </w:t>
      </w:r>
      <w:proofErr w:type="spellStart"/>
      <w:r w:rsidRPr="00CE3A0F">
        <w:rPr>
          <w:rFonts w:ascii="Calibri" w:hAnsi="Calibri" w:cs="Calibri"/>
          <w:color w:val="000000"/>
          <w:kern w:val="2"/>
          <w:sz w:val="22"/>
          <w:szCs w:val="22"/>
        </w:rPr>
        <w:t>CampusOnline</w:t>
      </w:r>
      <w:proofErr w:type="spellEnd"/>
      <w:r w:rsidRPr="00CE3A0F">
        <w:rPr>
          <w:rFonts w:ascii="Calibri" w:hAnsi="Calibri" w:cs="Calibri"/>
          <w:color w:val="000000"/>
          <w:kern w:val="2"/>
          <w:sz w:val="22"/>
          <w:szCs w:val="22"/>
        </w:rPr>
        <w:t>.</w:t>
      </w:r>
    </w:p>
    <w:p w14:paraId="071469A6" w14:textId="77777777" w:rsidR="00CE3A0F" w:rsidRPr="00CE3A0F" w:rsidRDefault="00CE3A0F" w:rsidP="001B4138">
      <w:pPr>
        <w:numPr>
          <w:ilvl w:val="0"/>
          <w:numId w:val="2"/>
        </w:numPr>
        <w:spacing w:before="100" w:beforeAutospacing="1" w:after="100" w:afterAutospacing="1"/>
        <w:ind w:left="426"/>
        <w:rPr>
          <w:rFonts w:ascii="Calibri" w:hAnsi="Calibri" w:cs="Calibri"/>
          <w:color w:val="000000"/>
          <w:kern w:val="2"/>
          <w:sz w:val="22"/>
          <w:szCs w:val="22"/>
        </w:rPr>
      </w:pPr>
      <w:r w:rsidRPr="00CE3A0F">
        <w:rPr>
          <w:rFonts w:ascii="Calibri" w:hAnsi="Calibri" w:cs="Calibri"/>
          <w:color w:val="000000"/>
          <w:kern w:val="2"/>
          <w:sz w:val="22"/>
          <w:szCs w:val="22"/>
        </w:rPr>
        <w:t>Click on "Current Courses" and navigate to "Click here to apply for an assessment deferment."</w:t>
      </w:r>
    </w:p>
    <w:p w14:paraId="3525BB41" w14:textId="77777777" w:rsidR="00CE3A0F" w:rsidRPr="00CE3A0F" w:rsidRDefault="00CE3A0F" w:rsidP="00CE3A0F">
      <w:pPr>
        <w:spacing w:before="100" w:beforeAutospacing="1" w:after="100" w:afterAutospacing="1" w:line="267" w:lineRule="auto"/>
        <w:ind w:hanging="10"/>
        <w:rPr>
          <w:rFonts w:ascii="Calibri" w:eastAsiaTheme="minorHAnsi" w:hAnsi="Calibri" w:cs="Calibri"/>
          <w:color w:val="000000"/>
          <w:kern w:val="2"/>
          <w:sz w:val="22"/>
          <w:szCs w:val="22"/>
        </w:rPr>
      </w:pPr>
      <w:r w:rsidRPr="00CE3A0F">
        <w:rPr>
          <w:rFonts w:ascii="Calibri" w:eastAsia="Calibri" w:hAnsi="Calibri" w:cs="Calibri"/>
          <w:color w:val="000000"/>
          <w:kern w:val="2"/>
          <w:sz w:val="22"/>
          <w:szCs w:val="22"/>
        </w:rPr>
        <w:t>Before applying, please ensure that all required documents are ready for upload to complete the process successfully.</w:t>
      </w:r>
    </w:p>
    <w:p w14:paraId="36971B6E" w14:textId="77777777" w:rsidR="006B447A" w:rsidRPr="00DD2E39" w:rsidRDefault="006B447A" w:rsidP="006B447A">
      <w:pPr>
        <w:rPr>
          <w:rFonts w:cstheme="minorHAnsi"/>
          <w:b/>
          <w:bCs/>
        </w:rPr>
      </w:pPr>
      <w:r w:rsidRPr="00DD2E39">
        <w:rPr>
          <w:rFonts w:cstheme="minorHAnsi"/>
        </w:rPr>
        <w:br w:type="page"/>
      </w:r>
    </w:p>
    <w:p w14:paraId="5BF06D03" w14:textId="77777777" w:rsidR="00561DEC" w:rsidRPr="00561DEC" w:rsidRDefault="00561DEC" w:rsidP="00AA6442">
      <w:pPr>
        <w:keepNext/>
        <w:keepLines/>
        <w:spacing w:before="240"/>
        <w:jc w:val="center"/>
        <w:outlineLvl w:val="0"/>
        <w:rPr>
          <w:rFonts w:ascii="Calibri" w:eastAsia="Calibri" w:hAnsi="Calibri" w:cstheme="majorBidi"/>
          <w:b/>
          <w:caps/>
          <w:noProof/>
          <w:szCs w:val="32"/>
        </w:rPr>
      </w:pPr>
      <w:bookmarkStart w:id="8" w:name="_Toc176338293"/>
      <w:bookmarkStart w:id="9" w:name="_Toc227590581"/>
      <w:bookmarkStart w:id="10" w:name="_Hlk175748031"/>
      <w:r w:rsidRPr="00561DEC">
        <w:rPr>
          <w:rFonts w:ascii="Calibri" w:eastAsia="Calibri" w:hAnsi="Calibri" w:cstheme="majorBidi"/>
          <w:b/>
          <w:caps/>
          <w:noProof/>
          <w:szCs w:val="32"/>
        </w:rPr>
        <w:lastRenderedPageBreak/>
        <w:t>Qualification AND ASSESSMENT Details</w:t>
      </w:r>
      <w:bookmarkEnd w:id="8"/>
      <w:bookmarkEnd w:id="9"/>
    </w:p>
    <w:p w14:paraId="3192FFC8" w14:textId="77777777" w:rsidR="00561DEC" w:rsidRPr="00561DEC" w:rsidRDefault="00561DEC" w:rsidP="00561DEC">
      <w:pPr>
        <w:rPr>
          <w:rFonts w:eastAsia="Calibri" w:cstheme="minorHAnsi"/>
          <w:b/>
          <w:bCs/>
          <w:noProof/>
          <w:sz w:val="22"/>
          <w:szCs w:val="22"/>
        </w:rPr>
      </w:pP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2547"/>
        <w:gridCol w:w="6533"/>
      </w:tblGrid>
      <w:tr w:rsidR="00561DEC" w:rsidRPr="00561DEC" w14:paraId="2EAFBF5B" w14:textId="77777777" w:rsidTr="00F4628C">
        <w:tc>
          <w:tcPr>
            <w:tcW w:w="2547" w:type="dxa"/>
            <w:shd w:val="clear" w:color="auto" w:fill="D5DCE4" w:themeFill="text2" w:themeFillTint="33"/>
          </w:tcPr>
          <w:p w14:paraId="6F6B6083" w14:textId="77777777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bookmarkStart w:id="11" w:name="_Hlk175748080"/>
            <w:r w:rsidRPr="00561DEC">
              <w:rPr>
                <w:rFonts w:cstheme="minorHAnsi"/>
                <w:b/>
                <w:bCs/>
                <w:sz w:val="22"/>
                <w:szCs w:val="22"/>
              </w:rPr>
              <w:t>Programme Title</w:t>
            </w:r>
          </w:p>
        </w:tc>
        <w:tc>
          <w:tcPr>
            <w:tcW w:w="6533" w:type="dxa"/>
            <w:shd w:val="clear" w:color="auto" w:fill="FFFFFF" w:themeFill="background1"/>
          </w:tcPr>
          <w:p w14:paraId="05627F06" w14:textId="683AA4DE" w:rsidR="00561DEC" w:rsidRPr="00531D4A" w:rsidRDefault="00872965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531D4A">
              <w:rPr>
                <w:rFonts w:cstheme="minorHAnsi"/>
                <w:sz w:val="22"/>
                <w:szCs w:val="22"/>
              </w:rPr>
              <w:t>OC</w:t>
            </w:r>
            <w:r w:rsidR="00BF5E3E">
              <w:rPr>
                <w:rFonts w:cstheme="minorHAnsi"/>
                <w:sz w:val="22"/>
                <w:szCs w:val="22"/>
              </w:rPr>
              <w:t>C</w:t>
            </w:r>
            <w:r w:rsidRPr="00531D4A">
              <w:rPr>
                <w:rFonts w:cstheme="minorHAnsi"/>
                <w:sz w:val="22"/>
                <w:szCs w:val="22"/>
              </w:rPr>
              <w:t>: Cloud Administrator</w:t>
            </w:r>
          </w:p>
        </w:tc>
      </w:tr>
      <w:tr w:rsidR="00561DEC" w:rsidRPr="00561DEC" w14:paraId="6032722E" w14:textId="77777777" w:rsidTr="00F4628C">
        <w:tc>
          <w:tcPr>
            <w:tcW w:w="2547" w:type="dxa"/>
            <w:shd w:val="clear" w:color="auto" w:fill="D5DCE4" w:themeFill="text2" w:themeFillTint="33"/>
          </w:tcPr>
          <w:p w14:paraId="274CC60D" w14:textId="77777777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>Module Title</w:t>
            </w:r>
          </w:p>
        </w:tc>
        <w:tc>
          <w:tcPr>
            <w:tcW w:w="6533" w:type="dxa"/>
            <w:shd w:val="clear" w:color="auto" w:fill="FFFFFF" w:themeFill="background1"/>
          </w:tcPr>
          <w:p w14:paraId="475698D8" w14:textId="18C62F52" w:rsidR="00561DEC" w:rsidRPr="00971818" w:rsidRDefault="004A3E85" w:rsidP="00561DEC">
            <w:pPr>
              <w:spacing w:line="360" w:lineRule="auto"/>
              <w:rPr>
                <w:rFonts w:cstheme="minorHAnsi"/>
                <w:sz w:val="22"/>
                <w:szCs w:val="22"/>
                <w:highlight w:val="yellow"/>
              </w:rPr>
            </w:pPr>
            <w:r>
              <w:rPr>
                <w:rFonts w:cstheme="minorHAnsi"/>
                <w:sz w:val="22"/>
                <w:szCs w:val="22"/>
              </w:rPr>
              <w:t xml:space="preserve">Cloud Fundamentals </w:t>
            </w:r>
          </w:p>
        </w:tc>
      </w:tr>
      <w:tr w:rsidR="00561DEC" w:rsidRPr="00561DEC" w14:paraId="3677FA37" w14:textId="77777777" w:rsidTr="00F4628C">
        <w:tc>
          <w:tcPr>
            <w:tcW w:w="2547" w:type="dxa"/>
            <w:shd w:val="clear" w:color="auto" w:fill="D5DCE4" w:themeFill="text2" w:themeFillTint="33"/>
          </w:tcPr>
          <w:p w14:paraId="0A533524" w14:textId="4D8D9AD2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 xml:space="preserve">Module </w:t>
            </w:r>
            <w:r w:rsidR="005808B8">
              <w:rPr>
                <w:rFonts w:cstheme="minorHAnsi"/>
                <w:b/>
                <w:bCs/>
                <w:sz w:val="22"/>
                <w:szCs w:val="22"/>
              </w:rPr>
              <w:t>C</w:t>
            </w:r>
            <w:r w:rsidRPr="00561DEC">
              <w:rPr>
                <w:rFonts w:cstheme="minorHAnsi"/>
                <w:b/>
                <w:bCs/>
                <w:sz w:val="22"/>
                <w:szCs w:val="22"/>
              </w:rPr>
              <w:t>ode</w:t>
            </w:r>
          </w:p>
        </w:tc>
        <w:tc>
          <w:tcPr>
            <w:tcW w:w="6533" w:type="dxa"/>
            <w:shd w:val="clear" w:color="auto" w:fill="FFFFFF" w:themeFill="background1"/>
          </w:tcPr>
          <w:p w14:paraId="352A652B" w14:textId="52FEC164" w:rsidR="00561DEC" w:rsidRPr="00531D4A" w:rsidRDefault="004A3E85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CF</w:t>
            </w:r>
            <w:r w:rsidR="00744D31" w:rsidRPr="00531D4A">
              <w:rPr>
                <w:rFonts w:cstheme="minorHAnsi"/>
                <w:sz w:val="22"/>
                <w:szCs w:val="22"/>
              </w:rPr>
              <w:t>411</w:t>
            </w:r>
            <w:r w:rsidR="00860BCD">
              <w:rPr>
                <w:rFonts w:cstheme="minorHAnsi"/>
                <w:sz w:val="22"/>
                <w:szCs w:val="22"/>
              </w:rPr>
              <w:t>(KM0</w:t>
            </w:r>
            <w:r>
              <w:rPr>
                <w:rFonts w:cstheme="minorHAnsi"/>
                <w:sz w:val="22"/>
                <w:szCs w:val="22"/>
              </w:rPr>
              <w:t>2</w:t>
            </w:r>
            <w:r w:rsidR="00860BCD">
              <w:rPr>
                <w:rFonts w:cstheme="minorHAnsi"/>
                <w:sz w:val="22"/>
                <w:szCs w:val="22"/>
              </w:rPr>
              <w:t>)</w:t>
            </w:r>
          </w:p>
        </w:tc>
      </w:tr>
      <w:tr w:rsidR="00561DEC" w:rsidRPr="00561DEC" w14:paraId="5E11F3D2" w14:textId="77777777" w:rsidTr="00F4628C">
        <w:tc>
          <w:tcPr>
            <w:tcW w:w="2547" w:type="dxa"/>
            <w:shd w:val="clear" w:color="auto" w:fill="D5DCE4" w:themeFill="text2" w:themeFillTint="33"/>
          </w:tcPr>
          <w:p w14:paraId="33C6D06B" w14:textId="77777777" w:rsidR="00561DEC" w:rsidRPr="00561DEC" w:rsidRDefault="00561DE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>NQF Level</w:t>
            </w:r>
          </w:p>
        </w:tc>
        <w:tc>
          <w:tcPr>
            <w:tcW w:w="6533" w:type="dxa"/>
            <w:shd w:val="clear" w:color="auto" w:fill="FFFFFF" w:themeFill="background1"/>
          </w:tcPr>
          <w:p w14:paraId="6D367ACD" w14:textId="2EF06B69" w:rsidR="00561DEC" w:rsidRPr="00531D4A" w:rsidRDefault="00744D31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 w:rsidRPr="00531D4A">
              <w:rPr>
                <w:rFonts w:cstheme="minorHAnsi"/>
                <w:sz w:val="22"/>
                <w:szCs w:val="22"/>
              </w:rPr>
              <w:t>4</w:t>
            </w:r>
          </w:p>
        </w:tc>
      </w:tr>
      <w:tr w:rsidR="00561DEC" w:rsidRPr="00561DEC" w14:paraId="1C16DF12" w14:textId="77777777" w:rsidTr="00F4628C">
        <w:tc>
          <w:tcPr>
            <w:tcW w:w="2547" w:type="dxa"/>
            <w:shd w:val="clear" w:color="auto" w:fill="D5DCE4" w:themeFill="text2" w:themeFillTint="33"/>
          </w:tcPr>
          <w:p w14:paraId="71C3A81C" w14:textId="3050CB7D" w:rsidR="00561DEC" w:rsidRPr="00561DEC" w:rsidRDefault="00F4628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Formative Assessment</w:t>
            </w:r>
          </w:p>
        </w:tc>
        <w:tc>
          <w:tcPr>
            <w:tcW w:w="6533" w:type="dxa"/>
            <w:shd w:val="clear" w:color="auto" w:fill="FFFFFF" w:themeFill="background1"/>
          </w:tcPr>
          <w:p w14:paraId="7A153ECB" w14:textId="2F07AEEB" w:rsidR="00561DEC" w:rsidRPr="00531D4A" w:rsidRDefault="00F4628C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</w:tr>
      <w:tr w:rsidR="00E71B02" w:rsidRPr="00561DEC" w14:paraId="783BFE84" w14:textId="77777777" w:rsidTr="00F4628C">
        <w:tc>
          <w:tcPr>
            <w:tcW w:w="2547" w:type="dxa"/>
            <w:shd w:val="clear" w:color="auto" w:fill="D5DCE4" w:themeFill="text2" w:themeFillTint="33"/>
          </w:tcPr>
          <w:p w14:paraId="4FF8A907" w14:textId="160E67F0" w:rsidR="00E71B02" w:rsidRPr="00561DEC" w:rsidRDefault="00F4628C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F4628C">
              <w:rPr>
                <w:rFonts w:cstheme="minorHAnsi"/>
                <w:b/>
                <w:bCs/>
                <w:sz w:val="22"/>
                <w:szCs w:val="22"/>
              </w:rPr>
              <w:t xml:space="preserve">Hand out date </w:t>
            </w:r>
          </w:p>
        </w:tc>
        <w:tc>
          <w:tcPr>
            <w:tcW w:w="6533" w:type="dxa"/>
            <w:shd w:val="clear" w:color="auto" w:fill="FFFFFF" w:themeFill="background1"/>
          </w:tcPr>
          <w:p w14:paraId="11795EF1" w14:textId="7D9890B1" w:rsidR="00E71B02" w:rsidRPr="00531D4A" w:rsidRDefault="004A3E85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20</w:t>
            </w:r>
            <w:r w:rsidR="00243A83">
              <w:rPr>
                <w:rFonts w:cstheme="minorHAnsi"/>
                <w:sz w:val="22"/>
                <w:szCs w:val="22"/>
              </w:rPr>
              <w:t>/0</w:t>
            </w:r>
            <w:r>
              <w:rPr>
                <w:rFonts w:cstheme="minorHAnsi"/>
                <w:sz w:val="22"/>
                <w:szCs w:val="22"/>
              </w:rPr>
              <w:t>4</w:t>
            </w:r>
            <w:r w:rsidR="00243A83">
              <w:rPr>
                <w:rFonts w:cstheme="minorHAnsi"/>
                <w:sz w:val="22"/>
                <w:szCs w:val="22"/>
              </w:rPr>
              <w:t>/2026</w:t>
            </w:r>
          </w:p>
        </w:tc>
      </w:tr>
      <w:tr w:rsidR="00561DEC" w:rsidRPr="00561DEC" w14:paraId="01D19779" w14:textId="77777777" w:rsidTr="00F4628C">
        <w:tc>
          <w:tcPr>
            <w:tcW w:w="2547" w:type="dxa"/>
            <w:shd w:val="clear" w:color="auto" w:fill="D5DCE4" w:themeFill="text2" w:themeFillTint="33"/>
          </w:tcPr>
          <w:p w14:paraId="144E5F6F" w14:textId="09A2D0A3" w:rsidR="00561DEC" w:rsidRPr="00561DEC" w:rsidRDefault="00243A83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243A83">
              <w:rPr>
                <w:rFonts w:cstheme="minorHAnsi"/>
                <w:b/>
                <w:bCs/>
                <w:sz w:val="22"/>
                <w:szCs w:val="22"/>
              </w:rPr>
              <w:t xml:space="preserve">Submission date </w:t>
            </w:r>
          </w:p>
        </w:tc>
        <w:tc>
          <w:tcPr>
            <w:tcW w:w="6533" w:type="dxa"/>
            <w:shd w:val="clear" w:color="auto" w:fill="FFFFFF" w:themeFill="background1"/>
          </w:tcPr>
          <w:p w14:paraId="1DAFF187" w14:textId="38E29D87" w:rsidR="00561DEC" w:rsidRPr="00531D4A" w:rsidRDefault="00ED08BA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05/05/2026</w:t>
            </w:r>
          </w:p>
        </w:tc>
      </w:tr>
      <w:tr w:rsidR="00561DEC" w:rsidRPr="00561DEC" w14:paraId="60947FD5" w14:textId="77777777" w:rsidTr="00F4628C">
        <w:tc>
          <w:tcPr>
            <w:tcW w:w="2547" w:type="dxa"/>
            <w:shd w:val="clear" w:color="auto" w:fill="D5DCE4" w:themeFill="text2" w:themeFillTint="33"/>
          </w:tcPr>
          <w:p w14:paraId="60AC9EBF" w14:textId="66BD8652" w:rsidR="00561DEC" w:rsidRPr="00561DEC" w:rsidRDefault="00E71B02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561DEC">
              <w:rPr>
                <w:rFonts w:cstheme="minorHAnsi"/>
                <w:b/>
                <w:bCs/>
                <w:sz w:val="22"/>
                <w:szCs w:val="22"/>
              </w:rPr>
              <w:t>Total Marks</w:t>
            </w:r>
          </w:p>
        </w:tc>
        <w:tc>
          <w:tcPr>
            <w:tcW w:w="6533" w:type="dxa"/>
            <w:shd w:val="clear" w:color="auto" w:fill="FFFFFF" w:themeFill="background1"/>
          </w:tcPr>
          <w:p w14:paraId="59530285" w14:textId="112F502D" w:rsidR="00561DEC" w:rsidRPr="00531D4A" w:rsidRDefault="00795C1C" w:rsidP="00561DEC">
            <w:pPr>
              <w:spacing w:line="360" w:lineRule="auto"/>
              <w:rPr>
                <w:rFonts w:cstheme="minorHAnsi"/>
                <w:sz w:val="22"/>
                <w:szCs w:val="22"/>
                <w:highlight w:val="yellow"/>
              </w:rPr>
            </w:pPr>
            <w:r w:rsidRPr="00795C1C">
              <w:rPr>
                <w:rFonts w:cstheme="minorHAnsi"/>
                <w:sz w:val="22"/>
                <w:szCs w:val="22"/>
              </w:rPr>
              <w:t>100</w:t>
            </w:r>
          </w:p>
        </w:tc>
      </w:tr>
      <w:tr w:rsidR="008E69BB" w:rsidRPr="00561DEC" w14:paraId="3CB62509" w14:textId="77777777" w:rsidTr="00F4628C">
        <w:tc>
          <w:tcPr>
            <w:tcW w:w="2547" w:type="dxa"/>
            <w:shd w:val="clear" w:color="auto" w:fill="D5DCE4" w:themeFill="text2" w:themeFillTint="33"/>
          </w:tcPr>
          <w:p w14:paraId="0F911E08" w14:textId="33916046" w:rsidR="008E69BB" w:rsidRDefault="00243A83" w:rsidP="00561DEC">
            <w:pPr>
              <w:spacing w:line="360" w:lineRule="auto"/>
              <w:rPr>
                <w:rFonts w:cstheme="minorHAnsi"/>
                <w:b/>
                <w:bCs/>
                <w:sz w:val="22"/>
                <w:szCs w:val="22"/>
              </w:rPr>
            </w:pPr>
            <w:r w:rsidRPr="00243A83">
              <w:rPr>
                <w:rFonts w:cstheme="minorHAnsi"/>
                <w:b/>
                <w:bCs/>
                <w:sz w:val="22"/>
                <w:szCs w:val="22"/>
              </w:rPr>
              <w:t>Examiner</w:t>
            </w:r>
          </w:p>
        </w:tc>
        <w:tc>
          <w:tcPr>
            <w:tcW w:w="6533" w:type="dxa"/>
            <w:shd w:val="clear" w:color="auto" w:fill="FFFFFF" w:themeFill="background1"/>
          </w:tcPr>
          <w:p w14:paraId="4D39C7E3" w14:textId="69307094" w:rsidR="008E69BB" w:rsidRPr="00531D4A" w:rsidRDefault="000D6F12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 xml:space="preserve">Jimmy </w:t>
            </w:r>
            <w:proofErr w:type="spellStart"/>
            <w:r>
              <w:rPr>
                <w:rFonts w:cstheme="minorHAnsi"/>
                <w:sz w:val="22"/>
                <w:szCs w:val="22"/>
              </w:rPr>
              <w:t>Malomo</w:t>
            </w:r>
            <w:proofErr w:type="spellEnd"/>
          </w:p>
        </w:tc>
      </w:tr>
      <w:tr w:rsidR="00561DEC" w:rsidRPr="00561DEC" w14:paraId="4A03DF78" w14:textId="77777777" w:rsidTr="00F4628C">
        <w:tc>
          <w:tcPr>
            <w:tcW w:w="2547" w:type="dxa"/>
            <w:shd w:val="clear" w:color="auto" w:fill="D5DCE4" w:themeFill="text2" w:themeFillTint="33"/>
          </w:tcPr>
          <w:p w14:paraId="7F634211" w14:textId="482B7F44" w:rsidR="00561DEC" w:rsidRPr="00561DEC" w:rsidRDefault="003F1604" w:rsidP="00561DEC">
            <w:pPr>
              <w:rPr>
                <w:rFonts w:cstheme="minorHAnsi"/>
                <w:b/>
                <w:bCs/>
                <w:sz w:val="22"/>
                <w:szCs w:val="22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Internal Moderator</w:t>
            </w:r>
          </w:p>
        </w:tc>
        <w:tc>
          <w:tcPr>
            <w:tcW w:w="6533" w:type="dxa"/>
            <w:shd w:val="clear" w:color="auto" w:fill="FFFFFF" w:themeFill="background1"/>
          </w:tcPr>
          <w:p w14:paraId="1DEA8BDA" w14:textId="101E4E27" w:rsidR="00561DEC" w:rsidRPr="00531D4A" w:rsidRDefault="000D6F12" w:rsidP="00561DEC">
            <w:pPr>
              <w:spacing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Pales</w:t>
            </w:r>
            <w:r w:rsidR="006354B1">
              <w:rPr>
                <w:rFonts w:cstheme="minorHAnsi"/>
                <w:sz w:val="22"/>
                <w:szCs w:val="22"/>
              </w:rPr>
              <w:t>a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theme="minorHAnsi"/>
                <w:sz w:val="22"/>
                <w:szCs w:val="22"/>
              </w:rPr>
              <w:t>Nkosi</w:t>
            </w:r>
            <w:proofErr w:type="spellEnd"/>
            <w:r>
              <w:rPr>
                <w:rFonts w:cstheme="minorHAnsi"/>
                <w:sz w:val="22"/>
                <w:szCs w:val="22"/>
              </w:rPr>
              <w:t xml:space="preserve"> </w:t>
            </w:r>
          </w:p>
        </w:tc>
      </w:tr>
      <w:bookmarkEnd w:id="10"/>
      <w:bookmarkEnd w:id="11"/>
    </w:tbl>
    <w:p w14:paraId="11A0DE0E" w14:textId="77777777" w:rsidR="00561DEC" w:rsidRPr="00561DEC" w:rsidRDefault="00561DEC" w:rsidP="00561DEC">
      <w:pPr>
        <w:rPr>
          <w:rFonts w:eastAsia="Calibri" w:cstheme="minorHAnsi"/>
          <w:b/>
          <w:bCs/>
          <w:noProof/>
          <w:sz w:val="22"/>
          <w:szCs w:val="22"/>
          <w:lang w:val="en-US"/>
        </w:rPr>
      </w:pPr>
    </w:p>
    <w:p w14:paraId="6373824B" w14:textId="77777777" w:rsidR="00561DEC" w:rsidRPr="00561DEC" w:rsidRDefault="00561DEC" w:rsidP="00561DEC">
      <w:pPr>
        <w:spacing w:line="276" w:lineRule="auto"/>
        <w:ind w:left="-6"/>
        <w:rPr>
          <w:rFonts w:ascii="Calibri" w:eastAsia="Calibri" w:hAnsi="Calibri" w:cs="Calibri"/>
          <w:b/>
          <w:color w:val="000000"/>
          <w:kern w:val="2"/>
          <w14:ligatures w14:val="standardContextual"/>
        </w:rPr>
      </w:pPr>
    </w:p>
    <w:p w14:paraId="615A74D3" w14:textId="77777777" w:rsidR="00561DEC" w:rsidRPr="00561DEC" w:rsidRDefault="00561DEC" w:rsidP="00531D4A">
      <w:pPr>
        <w:spacing w:line="360" w:lineRule="auto"/>
        <w:rPr>
          <w:rFonts w:ascii="Calibri" w:eastAsia="Calibri" w:hAnsi="Calibri" w:cs="Calibri"/>
          <w:b/>
          <w:color w:val="000000"/>
          <w:kern w:val="2"/>
          <w:sz w:val="20"/>
          <w:szCs w:val="22"/>
          <w14:ligatures w14:val="standardContextual"/>
        </w:rPr>
      </w:pPr>
    </w:p>
    <w:tbl>
      <w:tblPr>
        <w:tblStyle w:val="TableGrid7"/>
        <w:tblW w:w="0" w:type="auto"/>
        <w:tblInd w:w="-5" w:type="dxa"/>
        <w:tblLook w:val="04A0" w:firstRow="1" w:lastRow="0" w:firstColumn="1" w:lastColumn="0" w:noHBand="0" w:noVBand="1"/>
      </w:tblPr>
      <w:tblGrid>
        <w:gridCol w:w="2127"/>
        <w:gridCol w:w="6945"/>
      </w:tblGrid>
      <w:tr w:rsidR="00561DEC" w:rsidRPr="00561DEC" w14:paraId="4E9D71C0" w14:textId="77777777" w:rsidTr="003F1604">
        <w:tc>
          <w:tcPr>
            <w:tcW w:w="2127" w:type="dxa"/>
            <w:shd w:val="clear" w:color="auto" w:fill="D9E2F3" w:themeFill="accent1" w:themeFillTint="33"/>
          </w:tcPr>
          <w:p w14:paraId="6640ACF9" w14:textId="77777777" w:rsidR="00561DEC" w:rsidRPr="00561DEC" w:rsidRDefault="00561DEC" w:rsidP="00561DEC">
            <w:pPr>
              <w:rPr>
                <w:rFonts w:ascii="Calibri" w:eastAsia="Calibri" w:hAnsi="Calibri" w:cs="Calibri"/>
                <w:b/>
                <w:color w:val="000000"/>
              </w:rPr>
            </w:pPr>
            <w:r w:rsidRPr="00561DEC">
              <w:rPr>
                <w:rFonts w:ascii="Calibri" w:eastAsia="Calibri" w:hAnsi="Calibri" w:cs="Calibri"/>
                <w:b/>
                <w:color w:val="000000"/>
              </w:rPr>
              <w:t>Student Name and Surname</w:t>
            </w:r>
          </w:p>
        </w:tc>
        <w:tc>
          <w:tcPr>
            <w:tcW w:w="6945" w:type="dxa"/>
          </w:tcPr>
          <w:p w14:paraId="25125FFD" w14:textId="730BBA4D" w:rsidR="00561DEC" w:rsidRDefault="00C62D76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  <w:permStart w:id="1087394222" w:edGrp="everyone"/>
            <w:r>
              <w:rPr>
                <w:rFonts w:ascii="Calibri" w:eastAsia="Calibri" w:hAnsi="Calibri" w:cs="Calibri"/>
                <w:b/>
                <w:color w:val="000000"/>
              </w:rPr>
              <w:t xml:space="preserve">Masemola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>Tokologo</w:t>
            </w:r>
            <w:permEnd w:id="1087394222"/>
            <w:proofErr w:type="spellEnd"/>
          </w:p>
          <w:p w14:paraId="5A38C2FE" w14:textId="77777777" w:rsidR="003D583E" w:rsidRPr="00561DEC" w:rsidRDefault="003D583E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</w:tr>
      <w:tr w:rsidR="00561DEC" w:rsidRPr="00561DEC" w14:paraId="2293D2AF" w14:textId="77777777" w:rsidTr="003F1604">
        <w:tc>
          <w:tcPr>
            <w:tcW w:w="2127" w:type="dxa"/>
            <w:shd w:val="clear" w:color="auto" w:fill="D9E2F3" w:themeFill="accent1" w:themeFillTint="33"/>
          </w:tcPr>
          <w:p w14:paraId="0921A6AC" w14:textId="77777777" w:rsidR="00561DEC" w:rsidRPr="00561DEC" w:rsidRDefault="00561DEC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  <w:r w:rsidRPr="00561DEC">
              <w:rPr>
                <w:rFonts w:ascii="Calibri" w:eastAsia="Calibri" w:hAnsi="Calibri" w:cs="Calibri"/>
                <w:b/>
                <w:color w:val="000000"/>
              </w:rPr>
              <w:t>Student Number</w:t>
            </w:r>
          </w:p>
          <w:p w14:paraId="6B03D8BE" w14:textId="77777777" w:rsidR="00561DEC" w:rsidRPr="00561DEC" w:rsidRDefault="00561DEC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</w:p>
        </w:tc>
        <w:tc>
          <w:tcPr>
            <w:tcW w:w="6945" w:type="dxa"/>
          </w:tcPr>
          <w:p w14:paraId="0D9EDD13" w14:textId="23F7010E" w:rsidR="00561DEC" w:rsidRPr="00561DEC" w:rsidRDefault="00C62D76" w:rsidP="00561DEC">
            <w:pPr>
              <w:spacing w:line="360" w:lineRule="auto"/>
              <w:rPr>
                <w:rFonts w:ascii="Calibri" w:eastAsia="Calibri" w:hAnsi="Calibri" w:cs="Calibri"/>
                <w:b/>
                <w:color w:val="000000"/>
              </w:rPr>
            </w:pPr>
            <w:permStart w:id="390209014" w:edGrp="everyone"/>
            <w:r>
              <w:rPr>
                <w:rFonts w:ascii="Calibri" w:eastAsia="Calibri" w:hAnsi="Calibri" w:cs="Calibri"/>
                <w:b/>
                <w:color w:val="000000"/>
              </w:rPr>
              <w:t>20261240</w:t>
            </w:r>
            <w:permEnd w:id="390209014"/>
          </w:p>
        </w:tc>
      </w:tr>
    </w:tbl>
    <w:p w14:paraId="345C687F" w14:textId="5B6200D4" w:rsidR="006B447A" w:rsidRDefault="006B447A" w:rsidP="006B447A">
      <w:pPr>
        <w:spacing w:line="276" w:lineRule="auto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Pr="00695D5E">
        <w:rPr>
          <w:rFonts w:cstheme="minorHAnsi"/>
          <w:b/>
        </w:rPr>
        <w:tab/>
      </w:r>
      <w:r w:rsidRPr="00695D5E">
        <w:rPr>
          <w:rFonts w:cstheme="minorHAnsi"/>
          <w:b/>
        </w:rPr>
        <w:tab/>
        <w:t xml:space="preserve"> </w:t>
      </w:r>
    </w:p>
    <w:p w14:paraId="22BA5562" w14:textId="7C92979D" w:rsidR="003D583E" w:rsidRDefault="003D583E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14:paraId="0D4CE3C7" w14:textId="0F393D0B" w:rsidR="00744D31" w:rsidRPr="00894BA2" w:rsidRDefault="00DC6CA9" w:rsidP="00894BA2">
      <w:pPr>
        <w:pStyle w:val="Heading1"/>
        <w:rPr>
          <w:sz w:val="22"/>
          <w:szCs w:val="22"/>
          <w:lang w:val="en-US"/>
        </w:rPr>
      </w:pPr>
      <w:bookmarkStart w:id="12" w:name="_Toc176338298"/>
      <w:bookmarkStart w:id="13" w:name="_Toc227590582"/>
      <w:r w:rsidRPr="00D87C3D">
        <w:rPr>
          <w:rFonts w:eastAsia="Calibri"/>
          <w:caps w:val="0"/>
          <w:sz w:val="22"/>
          <w:szCs w:val="22"/>
        </w:rPr>
        <w:lastRenderedPageBreak/>
        <w:t xml:space="preserve">SECTION A: </w:t>
      </w:r>
      <w:bookmarkEnd w:id="12"/>
      <w:r w:rsidR="008F2CB2" w:rsidRPr="008F2CB2">
        <w:rPr>
          <w:caps w:val="0"/>
          <w:sz w:val="22"/>
          <w:szCs w:val="22"/>
          <w:lang w:val="en-US"/>
        </w:rPr>
        <w:t>SHORT QUESTIONS</w:t>
      </w:r>
      <w:r w:rsidR="008F2CB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E05E32">
        <w:rPr>
          <w:caps w:val="0"/>
          <w:sz w:val="22"/>
          <w:szCs w:val="22"/>
          <w:lang w:val="en-US"/>
        </w:rPr>
        <w:tab/>
      </w:r>
      <w:r w:rsidR="007F7BE1">
        <w:rPr>
          <w:caps w:val="0"/>
          <w:sz w:val="22"/>
          <w:szCs w:val="22"/>
          <w:lang w:val="en-US"/>
        </w:rPr>
        <w:tab/>
        <w:t xml:space="preserve"> </w:t>
      </w:r>
      <w:r w:rsidR="004A3DCE" w:rsidRPr="00E05E32">
        <w:rPr>
          <w:caps w:val="0"/>
          <w:sz w:val="22"/>
          <w:szCs w:val="22"/>
          <w:lang w:val="en-US"/>
        </w:rPr>
        <w:t>[</w:t>
      </w:r>
      <w:r w:rsidR="008F2CB2">
        <w:rPr>
          <w:caps w:val="0"/>
          <w:sz w:val="22"/>
          <w:szCs w:val="22"/>
          <w:lang w:val="en-US"/>
        </w:rPr>
        <w:t>3</w:t>
      </w:r>
      <w:r w:rsidR="004A3DCE" w:rsidRPr="00E05E32">
        <w:rPr>
          <w:caps w:val="0"/>
          <w:sz w:val="22"/>
          <w:szCs w:val="22"/>
          <w:lang w:val="en-US"/>
        </w:rPr>
        <w:t>0 MARKS]</w:t>
      </w:r>
      <w:bookmarkEnd w:id="13"/>
    </w:p>
    <w:p w14:paraId="4CDF22DE" w14:textId="77777777" w:rsidR="004A3E85" w:rsidRPr="006354B1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b/>
          <w:bCs/>
          <w:color w:val="000000"/>
          <w:sz w:val="22"/>
          <w:szCs w:val="22"/>
          <w:lang w:eastAsia="ja-JP"/>
        </w:rPr>
        <w:t>QUESTION 1</w:t>
      </w:r>
    </w:p>
    <w:p w14:paraId="27497F4F" w14:textId="77777777" w:rsidR="004A3E85" w:rsidRPr="004A3E85" w:rsidRDefault="004A3E85" w:rsidP="004A3E85">
      <w:pPr>
        <w:spacing w:before="40" w:after="40"/>
        <w:rPr>
          <w:rFonts w:ascii="Arial" w:eastAsia="Arial" w:hAnsi="Arial" w:cs="Arial"/>
          <w:sz w:val="22"/>
          <w:szCs w:val="22"/>
          <w:lang w:eastAsia="ja-JP"/>
        </w:rPr>
      </w:pPr>
    </w:p>
    <w:p w14:paraId="49A5B950" w14:textId="158A18C1" w:rsidR="004A3E85" w:rsidRPr="006354B1" w:rsidRDefault="004A3E85" w:rsidP="001B4138">
      <w:pPr>
        <w:pStyle w:val="ListParagraph"/>
        <w:numPr>
          <w:ilvl w:val="1"/>
          <w:numId w:val="5"/>
        </w:numPr>
        <w:spacing w:before="60" w:after="6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  <w:t>Define the term 'server' and describe THREE different types of servers found in enterprise cloud environments. Provide a practical example of each type. 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6354B1" w:rsidRPr="006354B1" w14:paraId="0D705E6B" w14:textId="77777777" w:rsidTr="006354B1">
        <w:trPr>
          <w:trHeight w:val="1051"/>
        </w:trPr>
        <w:tc>
          <w:tcPr>
            <w:tcW w:w="9080" w:type="dxa"/>
          </w:tcPr>
          <w:p w14:paraId="29320634" w14:textId="6B177C6F" w:rsidR="006354B1" w:rsidRPr="00A42AFB" w:rsidRDefault="00C62D76" w:rsidP="006354B1">
            <w:pPr>
              <w:spacing w:before="60" w:after="60"/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</w:pPr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 xml:space="preserve">A server is a computer that provides </w:t>
            </w:r>
            <w:proofErr w:type="gramStart"/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>data ,</w:t>
            </w:r>
            <w:proofErr w:type="gramEnd"/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 xml:space="preserve"> resources, services to other computers, called clients over the</w:t>
            </w:r>
            <w:r w:rsidR="00EC25B6"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 xml:space="preserve">  network.</w:t>
            </w:r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>.</w:t>
            </w:r>
          </w:p>
          <w:p w14:paraId="74B4D721" w14:textId="77777777" w:rsidR="00C62D76" w:rsidRPr="00A42AFB" w:rsidRDefault="00C62D76" w:rsidP="006354B1">
            <w:pPr>
              <w:spacing w:before="60" w:after="60"/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</w:pPr>
            <w:proofErr w:type="gramStart"/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>It’s</w:t>
            </w:r>
            <w:proofErr w:type="gramEnd"/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 xml:space="preserve"> specialised</w:t>
            </w:r>
            <w:r w:rsidR="00EC25B6"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 xml:space="preserve"> machines designed to handle multiple requests.</w:t>
            </w:r>
          </w:p>
          <w:p w14:paraId="02C9A94B" w14:textId="258B2F73" w:rsidR="00EC25B6" w:rsidRPr="006354B1" w:rsidRDefault="00EC25B6" w:rsidP="006354B1">
            <w:pPr>
              <w:spacing w:before="60" w:after="60"/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eastAsia="ja-JP"/>
              </w:rPr>
            </w:pPr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 xml:space="preserve">Servers can be physical </w:t>
            </w:r>
            <w:proofErr w:type="gramStart"/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>machines ,</w:t>
            </w:r>
            <w:proofErr w:type="gramEnd"/>
            <w:r w:rsidRPr="00A42AFB"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  <w:t xml:space="preserve"> virtual machines , or software running on a computer.</w:t>
            </w:r>
          </w:p>
        </w:tc>
      </w:tr>
    </w:tbl>
    <w:p w14:paraId="75C31411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</w:p>
    <w:p w14:paraId="57E5C07E" w14:textId="205FCBA6" w:rsidR="004A3E85" w:rsidRPr="00227C39" w:rsidRDefault="004A3E85" w:rsidP="004A3E85">
      <w:pPr>
        <w:spacing w:before="60" w:after="60"/>
        <w:rPr>
          <w:rFonts w:ascii="Calibri" w:eastAsia="Arial" w:hAnsi="Calibri" w:cs="Calibri"/>
          <w:b/>
          <w:color w:val="000000" w:themeColor="text1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  <w:t>1.2 Explain the difference between a Tower Server, a Rack Server, and a Blade Server in terms of form factor, use case, and scalability.  (6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6354B1" w:rsidRPr="00227C39" w14:paraId="786C314B" w14:textId="77777777" w:rsidTr="006354B1">
        <w:trPr>
          <w:trHeight w:val="990"/>
        </w:trPr>
        <w:tc>
          <w:tcPr>
            <w:tcW w:w="9080" w:type="dxa"/>
          </w:tcPr>
          <w:p w14:paraId="2E93FE17" w14:textId="77777777" w:rsidR="00227C39" w:rsidRPr="00227C39" w:rsidRDefault="00227C39" w:rsidP="00227C39">
            <w:pPr>
              <w:rPr>
                <w:b/>
              </w:rPr>
            </w:pPr>
            <w:proofErr w:type="gramStart"/>
            <w:r w:rsidRPr="00227C39">
              <w:rPr>
                <w:rFonts w:hAnsi="Symbol"/>
                <w:b/>
              </w:rPr>
              <w:t></w:t>
            </w:r>
            <w:r w:rsidRPr="00227C39">
              <w:rPr>
                <w:b/>
              </w:rPr>
              <w:t xml:space="preserve">  </w:t>
            </w:r>
            <w:r w:rsidRPr="00227C39">
              <w:rPr>
                <w:b/>
                <w:bCs/>
              </w:rPr>
              <w:t>Tower</w:t>
            </w:r>
            <w:proofErr w:type="gramEnd"/>
            <w:r w:rsidRPr="00227C39">
              <w:rPr>
                <w:b/>
                <w:bCs/>
              </w:rPr>
              <w:t xml:space="preserve"> Server</w:t>
            </w:r>
            <w:r w:rsidRPr="00227C39">
              <w:rPr>
                <w:b/>
              </w:rPr>
              <w:t>:</w:t>
            </w:r>
            <w:r w:rsidRPr="00227C39">
              <w:rPr>
                <w:b/>
              </w:rPr>
              <w:br/>
              <w:t xml:space="preserve">Looks like a normal desktop computer. Used in small businesses because it’s cheap and easy to set up. Not very scalable because adding more servers takes up space. </w:t>
            </w:r>
          </w:p>
          <w:p w14:paraId="7E878E25" w14:textId="77777777" w:rsidR="00227C39" w:rsidRPr="00227C39" w:rsidRDefault="00227C39" w:rsidP="00227C39">
            <w:pPr>
              <w:rPr>
                <w:b/>
              </w:rPr>
            </w:pPr>
            <w:proofErr w:type="gramStart"/>
            <w:r w:rsidRPr="00227C39">
              <w:rPr>
                <w:rFonts w:hAnsi="Symbol"/>
                <w:b/>
              </w:rPr>
              <w:t></w:t>
            </w:r>
            <w:r w:rsidRPr="00227C39">
              <w:rPr>
                <w:b/>
              </w:rPr>
              <w:t xml:space="preserve">  </w:t>
            </w:r>
            <w:r w:rsidRPr="00227C39">
              <w:rPr>
                <w:b/>
                <w:bCs/>
              </w:rPr>
              <w:t>Rack</w:t>
            </w:r>
            <w:proofErr w:type="gramEnd"/>
            <w:r w:rsidRPr="00227C39">
              <w:rPr>
                <w:b/>
                <w:bCs/>
              </w:rPr>
              <w:t xml:space="preserve"> Server</w:t>
            </w:r>
            <w:r w:rsidRPr="00227C39">
              <w:rPr>
                <w:b/>
              </w:rPr>
              <w:t>:</w:t>
            </w:r>
            <w:r w:rsidRPr="00227C39">
              <w:rPr>
                <w:b/>
              </w:rPr>
              <w:br/>
              <w:t xml:space="preserve">Mounted in a rack (like shelves). Saves space and is used in data centres. More scalable because you can stack many servers together. </w:t>
            </w:r>
          </w:p>
          <w:p w14:paraId="71F8FF6F" w14:textId="316520D2" w:rsidR="006354B1" w:rsidRPr="00227C39" w:rsidRDefault="00227C39" w:rsidP="00227C39">
            <w:pPr>
              <w:spacing w:before="40" w:after="40"/>
              <w:rPr>
                <w:rFonts w:ascii="Calibri" w:eastAsia="Arial" w:hAnsi="Calibri" w:cs="Calibri"/>
                <w:b/>
                <w:color w:val="000000" w:themeColor="text1"/>
                <w:sz w:val="22"/>
                <w:szCs w:val="22"/>
                <w:lang w:eastAsia="ja-JP"/>
              </w:rPr>
            </w:pPr>
            <w:proofErr w:type="gramStart"/>
            <w:r w:rsidRPr="00227C39">
              <w:rPr>
                <w:rFonts w:hAnsi="Symbol"/>
                <w:b/>
              </w:rPr>
              <w:t></w:t>
            </w:r>
            <w:r w:rsidRPr="00227C39">
              <w:rPr>
                <w:b/>
              </w:rPr>
              <w:t xml:space="preserve">  </w:t>
            </w:r>
            <w:r w:rsidRPr="00227C39">
              <w:rPr>
                <w:b/>
                <w:bCs/>
              </w:rPr>
              <w:t>Blade</w:t>
            </w:r>
            <w:proofErr w:type="gramEnd"/>
            <w:r w:rsidRPr="00227C39">
              <w:rPr>
                <w:b/>
                <w:bCs/>
              </w:rPr>
              <w:t xml:space="preserve"> Server</w:t>
            </w:r>
            <w:r w:rsidRPr="00227C39">
              <w:rPr>
                <w:b/>
              </w:rPr>
              <w:t>:</w:t>
            </w:r>
            <w:r w:rsidRPr="00227C39">
              <w:rPr>
                <w:b/>
              </w:rPr>
              <w:br/>
              <w:t>Very thin servers placed inside a chassis. High performance and saves a lot of space. Highly scalable but expensive and used in large cloud environments.</w:t>
            </w:r>
          </w:p>
        </w:tc>
      </w:tr>
    </w:tbl>
    <w:p w14:paraId="24168667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</w:p>
    <w:p w14:paraId="0F2EF516" w14:textId="27EBCF79" w:rsidR="004A3E85" w:rsidRPr="006354B1" w:rsidRDefault="004A3E85" w:rsidP="004A3E85">
      <w:pPr>
        <w:spacing w:before="60" w:after="6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  <w:t>1.3 Describe the function and purpose of a Database Management System (DBMS) in a cloud environment. Explain how automation and orchestration support database maintenance.  (5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6354B1" w:rsidRPr="00227C39" w14:paraId="02B716A3" w14:textId="77777777" w:rsidTr="006354B1">
        <w:trPr>
          <w:trHeight w:val="876"/>
        </w:trPr>
        <w:tc>
          <w:tcPr>
            <w:tcW w:w="9080" w:type="dxa"/>
          </w:tcPr>
          <w:p w14:paraId="1ED5C016" w14:textId="77777777" w:rsidR="00227C39" w:rsidRPr="00227C39" w:rsidRDefault="00227C39" w:rsidP="00227C39">
            <w:pPr>
              <w:shd w:val="clear" w:color="auto" w:fill="FFFFFF"/>
              <w:spacing w:beforeAutospacing="1" w:afterAutospacing="1"/>
              <w:rPr>
                <w:rFonts w:ascii="Segoe UI" w:hAnsi="Segoe UI" w:cs="Segoe UI"/>
                <w:b/>
                <w:color w:val="0D0D0D"/>
              </w:rPr>
            </w:pPr>
            <w:r w:rsidRPr="00227C39">
              <w:rPr>
                <w:rFonts w:ascii="Segoe UI" w:hAnsi="Segoe UI" w:cs="Segoe UI"/>
                <w:b/>
                <w:color w:val="0D0D0D"/>
              </w:rPr>
              <w:t>A </w:t>
            </w:r>
            <w:r w:rsidRPr="00227C39">
              <w:rPr>
                <w:rFonts w:ascii="Segoe UI" w:hAnsi="Segoe UI" w:cs="Segoe UI"/>
                <w:b/>
                <w:bCs/>
                <w:color w:val="0D0D0D"/>
              </w:rPr>
              <w:t>DBMS (Database Management System)</w:t>
            </w:r>
            <w:r w:rsidRPr="00227C39">
              <w:rPr>
                <w:rFonts w:ascii="Segoe UI" w:hAnsi="Segoe UI" w:cs="Segoe UI"/>
                <w:b/>
                <w:color w:val="0D0D0D"/>
              </w:rPr>
              <w:t> is used to store, manage, and organise data in the cloud.</w:t>
            </w:r>
          </w:p>
          <w:p w14:paraId="0936D2F4" w14:textId="26ECBDE1" w:rsidR="00227C39" w:rsidRPr="00227C39" w:rsidRDefault="00227C39" w:rsidP="001B4138">
            <w:pPr>
              <w:numPr>
                <w:ilvl w:val="0"/>
                <w:numId w:val="13"/>
              </w:numPr>
              <w:shd w:val="clear" w:color="auto" w:fill="FFFFFF"/>
              <w:ind w:left="0"/>
              <w:rPr>
                <w:rFonts w:ascii="Segoe UI" w:hAnsi="Segoe UI" w:cs="Segoe UI"/>
                <w:b/>
                <w:color w:val="0D0D0D"/>
              </w:rPr>
            </w:pPr>
            <w:r>
              <w:rPr>
                <w:rFonts w:ascii="Segoe UI" w:hAnsi="Segoe UI" w:cs="Segoe UI"/>
                <w:b/>
                <w:color w:val="0D0D0D"/>
              </w:rPr>
              <w:t xml:space="preserve">&gt;. </w:t>
            </w:r>
            <w:r w:rsidRPr="00227C39">
              <w:rPr>
                <w:rFonts w:ascii="Segoe UI" w:hAnsi="Segoe UI" w:cs="Segoe UI"/>
                <w:b/>
                <w:color w:val="0D0D0D"/>
              </w:rPr>
              <w:t>It allows users to </w:t>
            </w:r>
            <w:r w:rsidRPr="00227C39">
              <w:rPr>
                <w:rFonts w:ascii="Segoe UI" w:hAnsi="Segoe UI" w:cs="Segoe UI"/>
                <w:b/>
                <w:bCs/>
                <w:color w:val="0D0D0D"/>
              </w:rPr>
              <w:t>create, read, update, and delete data</w:t>
            </w:r>
            <w:r w:rsidRPr="00227C39">
              <w:rPr>
                <w:rFonts w:ascii="Segoe UI" w:hAnsi="Segoe UI" w:cs="Segoe UI"/>
                <w:b/>
                <w:color w:val="0D0D0D"/>
              </w:rPr>
              <w:t>.</w:t>
            </w:r>
          </w:p>
          <w:p w14:paraId="17478EA5" w14:textId="306F8A42" w:rsidR="00227C39" w:rsidRPr="00227C39" w:rsidRDefault="00227C39" w:rsidP="001B4138">
            <w:pPr>
              <w:numPr>
                <w:ilvl w:val="0"/>
                <w:numId w:val="13"/>
              </w:numPr>
              <w:shd w:val="clear" w:color="auto" w:fill="FFFFFF"/>
              <w:ind w:left="0"/>
              <w:rPr>
                <w:rFonts w:ascii="Segoe UI" w:hAnsi="Segoe UI" w:cs="Segoe UI"/>
                <w:b/>
                <w:color w:val="0D0D0D"/>
              </w:rPr>
            </w:pPr>
            <w:r>
              <w:rPr>
                <w:rFonts w:ascii="Segoe UI" w:hAnsi="Segoe UI" w:cs="Segoe UI"/>
                <w:b/>
                <w:color w:val="0D0D0D"/>
              </w:rPr>
              <w:t xml:space="preserve">&gt;. </w:t>
            </w:r>
            <w:r w:rsidRPr="00227C39">
              <w:rPr>
                <w:rFonts w:ascii="Segoe UI" w:hAnsi="Segoe UI" w:cs="Segoe UI"/>
                <w:b/>
                <w:color w:val="0D0D0D"/>
              </w:rPr>
              <w:t>Keeps data </w:t>
            </w:r>
            <w:r w:rsidRPr="00227C39">
              <w:rPr>
                <w:rFonts w:ascii="Segoe UI" w:hAnsi="Segoe UI" w:cs="Segoe UI"/>
                <w:b/>
                <w:bCs/>
                <w:color w:val="0D0D0D"/>
              </w:rPr>
              <w:t>secure and consistent</w:t>
            </w:r>
            <w:r w:rsidRPr="00227C39">
              <w:rPr>
                <w:rFonts w:ascii="Segoe UI" w:hAnsi="Segoe UI" w:cs="Segoe UI"/>
                <w:b/>
                <w:color w:val="0D0D0D"/>
              </w:rPr>
              <w:t>.</w:t>
            </w:r>
          </w:p>
          <w:p w14:paraId="2F3805AB" w14:textId="77777777" w:rsidR="00227C39" w:rsidRPr="00227C39" w:rsidRDefault="00227C39" w:rsidP="00227C39">
            <w:pPr>
              <w:shd w:val="clear" w:color="auto" w:fill="FFFFFF"/>
              <w:spacing w:beforeAutospacing="1" w:afterAutospacing="1"/>
              <w:rPr>
                <w:rFonts w:ascii="Segoe UI" w:hAnsi="Segoe UI" w:cs="Segoe UI"/>
                <w:b/>
                <w:color w:val="0D0D0D"/>
              </w:rPr>
            </w:pPr>
            <w:r w:rsidRPr="00227C39">
              <w:rPr>
                <w:rFonts w:ascii="Segoe UI" w:hAnsi="Segoe UI" w:cs="Segoe UI"/>
                <w:b/>
                <w:bCs/>
                <w:color w:val="0D0D0D"/>
              </w:rPr>
              <w:t>Automation &amp; Orchestration:</w:t>
            </w:r>
          </w:p>
          <w:p w14:paraId="133E2DAB" w14:textId="77777777" w:rsidR="00227C39" w:rsidRPr="00227C39" w:rsidRDefault="00227C39" w:rsidP="001B4138">
            <w:pPr>
              <w:numPr>
                <w:ilvl w:val="0"/>
                <w:numId w:val="14"/>
              </w:numPr>
              <w:shd w:val="clear" w:color="auto" w:fill="FFFFFF"/>
              <w:ind w:left="0"/>
              <w:rPr>
                <w:rFonts w:ascii="Segoe UI" w:hAnsi="Segoe UI" w:cs="Segoe UI"/>
                <w:b/>
                <w:color w:val="0D0D0D"/>
              </w:rPr>
            </w:pPr>
            <w:r w:rsidRPr="00227C39">
              <w:rPr>
                <w:rFonts w:ascii="Segoe UI" w:hAnsi="Segoe UI" w:cs="Segoe UI"/>
                <w:b/>
                <w:color w:val="0D0D0D"/>
              </w:rPr>
              <w:t>Automation helps with tasks like backups, updates, and recovery without human effort.</w:t>
            </w:r>
          </w:p>
          <w:p w14:paraId="536AA39B" w14:textId="77777777" w:rsidR="00227C39" w:rsidRPr="00227C39" w:rsidRDefault="00227C39" w:rsidP="001B4138">
            <w:pPr>
              <w:numPr>
                <w:ilvl w:val="0"/>
                <w:numId w:val="14"/>
              </w:numPr>
              <w:shd w:val="clear" w:color="auto" w:fill="FFFFFF"/>
              <w:ind w:left="0"/>
              <w:rPr>
                <w:rFonts w:ascii="Segoe UI" w:hAnsi="Segoe UI" w:cs="Segoe UI"/>
                <w:b/>
                <w:color w:val="0D0D0D"/>
              </w:rPr>
            </w:pPr>
            <w:r w:rsidRPr="00227C39">
              <w:rPr>
                <w:rFonts w:ascii="Segoe UI" w:hAnsi="Segoe UI" w:cs="Segoe UI"/>
                <w:b/>
                <w:color w:val="0D0D0D"/>
              </w:rPr>
              <w:t>Orchestration manages multiple tasks together (like scaling databases automatically when traffic increases).</w:t>
            </w:r>
          </w:p>
          <w:p w14:paraId="41841219" w14:textId="77777777" w:rsidR="006354B1" w:rsidRPr="00227C39" w:rsidRDefault="006354B1" w:rsidP="004A3E85">
            <w:pPr>
              <w:spacing w:before="40" w:after="40"/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eastAsia="ja-JP"/>
              </w:rPr>
            </w:pPr>
          </w:p>
        </w:tc>
      </w:tr>
    </w:tbl>
    <w:p w14:paraId="177D1467" w14:textId="77777777" w:rsidR="004A3E85" w:rsidRPr="00227C39" w:rsidRDefault="004A3E85" w:rsidP="004A3E85">
      <w:pPr>
        <w:spacing w:before="40" w:after="4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</w:p>
    <w:p w14:paraId="34846ADE" w14:textId="324A2025" w:rsidR="004A3E85" w:rsidRPr="006354B1" w:rsidRDefault="004A3E85" w:rsidP="004A3E85">
      <w:pPr>
        <w:spacing w:before="60" w:after="6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  <w:t>1.4 Identify and briefly explain FOUR types of data storage (refer to KM-02-KT03) and state one advantage for each. 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80"/>
      </w:tblGrid>
      <w:tr w:rsidR="006354B1" w:rsidRPr="006354B1" w14:paraId="704E5778" w14:textId="77777777" w:rsidTr="006354B1">
        <w:trPr>
          <w:trHeight w:val="974"/>
        </w:trPr>
        <w:tc>
          <w:tcPr>
            <w:tcW w:w="9080" w:type="dxa"/>
          </w:tcPr>
          <w:p w14:paraId="54DCFF3A" w14:textId="0ABC7E43" w:rsidR="00227C39" w:rsidRDefault="00227C39" w:rsidP="00227C39">
            <w:proofErr w:type="gramStart"/>
            <w:r w:rsidRPr="00227C39">
              <w:rPr>
                <w:rFonts w:hAnsi="Symbol"/>
              </w:rPr>
              <w:t></w:t>
            </w:r>
            <w:r w:rsidRPr="00227C39">
              <w:t xml:space="preserve">  </w:t>
            </w:r>
            <w:r w:rsidRPr="00227C39">
              <w:rPr>
                <w:b/>
                <w:bCs/>
              </w:rPr>
              <w:t>Block</w:t>
            </w:r>
            <w:proofErr w:type="gramEnd"/>
            <w:r w:rsidRPr="00227C39">
              <w:rPr>
                <w:b/>
                <w:bCs/>
              </w:rPr>
              <w:t xml:space="preserve"> Storage</w:t>
            </w:r>
            <w:r w:rsidRPr="00227C39">
              <w:br/>
            </w:r>
            <w:r>
              <w:t xml:space="preserve">&gt; </w:t>
            </w:r>
            <w:r w:rsidRPr="00227C39">
              <w:t xml:space="preserve">Stores data </w:t>
            </w:r>
            <w:r>
              <w:t>in blocks (used for databases).</w:t>
            </w:r>
          </w:p>
          <w:p w14:paraId="5D175C3B" w14:textId="31541DA7" w:rsidR="00227C39" w:rsidRPr="00227C39" w:rsidRDefault="00227C39" w:rsidP="00227C39">
            <w:r>
              <w:t>&gt;</w:t>
            </w:r>
            <w:r w:rsidRPr="00227C39">
              <w:t xml:space="preserve"> Advantage: Very fast performance. </w:t>
            </w:r>
            <w:r>
              <w:t xml:space="preserve">   </w:t>
            </w:r>
          </w:p>
          <w:p w14:paraId="643A1F5E" w14:textId="05A8D000" w:rsidR="00227C39" w:rsidRDefault="00227C39" w:rsidP="00227C39">
            <w:proofErr w:type="gramStart"/>
            <w:r w:rsidRPr="00227C39">
              <w:rPr>
                <w:rFonts w:hAnsi="Symbol"/>
              </w:rPr>
              <w:t></w:t>
            </w:r>
            <w:r w:rsidRPr="00227C39">
              <w:t xml:space="preserve">  </w:t>
            </w:r>
            <w:r w:rsidRPr="00227C39">
              <w:rPr>
                <w:b/>
                <w:bCs/>
              </w:rPr>
              <w:t>File</w:t>
            </w:r>
            <w:proofErr w:type="gramEnd"/>
            <w:r w:rsidRPr="00227C39">
              <w:rPr>
                <w:b/>
                <w:bCs/>
              </w:rPr>
              <w:t xml:space="preserve"> Storage</w:t>
            </w:r>
            <w:r w:rsidRPr="00227C39">
              <w:br/>
            </w:r>
            <w:r w:rsidRPr="00227C39">
              <w:lastRenderedPageBreak/>
              <w:t>Stores data as files in folders.</w:t>
            </w:r>
            <w:r w:rsidRPr="00227C39">
              <w:br/>
            </w:r>
            <w:r w:rsidRPr="00227C39">
              <w:rPr>
                <w:rFonts w:ascii="MS Gothic" w:eastAsia="MS Gothic" w:hAnsi="MS Gothic" w:cs="MS Gothic" w:hint="eastAsia"/>
              </w:rPr>
              <w:t>✔</w:t>
            </w:r>
            <w:r w:rsidRPr="00227C39">
              <w:t xml:space="preserve"> Adv</w:t>
            </w:r>
            <w:r>
              <w:t>antage: Easy to use and manage.</w:t>
            </w:r>
          </w:p>
          <w:p w14:paraId="38405456" w14:textId="77777777" w:rsidR="00227C39" w:rsidRPr="00227C39" w:rsidRDefault="00227C39" w:rsidP="00227C39"/>
          <w:p w14:paraId="1CB8AFC9" w14:textId="5507B3CF" w:rsidR="00227C39" w:rsidRDefault="00227C39" w:rsidP="00227C39">
            <w:proofErr w:type="gramStart"/>
            <w:r w:rsidRPr="00227C39">
              <w:rPr>
                <w:rFonts w:hAnsi="Symbol"/>
              </w:rPr>
              <w:t></w:t>
            </w:r>
            <w:r w:rsidRPr="00227C39">
              <w:t xml:space="preserve">  </w:t>
            </w:r>
            <w:r w:rsidRPr="00227C39">
              <w:rPr>
                <w:b/>
                <w:bCs/>
              </w:rPr>
              <w:t>Object</w:t>
            </w:r>
            <w:proofErr w:type="gramEnd"/>
            <w:r w:rsidRPr="00227C39">
              <w:rPr>
                <w:b/>
                <w:bCs/>
              </w:rPr>
              <w:t xml:space="preserve"> Storage</w:t>
            </w:r>
            <w:r w:rsidRPr="00227C39">
              <w:br/>
            </w:r>
            <w:r>
              <w:t xml:space="preserve">&gt; </w:t>
            </w:r>
            <w:r w:rsidRPr="00227C39">
              <w:t>Stores data as objects (use</w:t>
            </w:r>
            <w:r>
              <w:t>d in cloud like images/videos).</w:t>
            </w:r>
          </w:p>
          <w:p w14:paraId="24D2547B" w14:textId="0ABB2D0E" w:rsidR="00227C39" w:rsidRDefault="00227C39" w:rsidP="00227C39">
            <w:r>
              <w:rPr>
                <w:b/>
              </w:rPr>
              <w:t>&gt;</w:t>
            </w:r>
            <w:r w:rsidRPr="00227C39">
              <w:t xml:space="preserve"> Advantage: Highly scalable. </w:t>
            </w:r>
          </w:p>
          <w:p w14:paraId="7EBD61D4" w14:textId="77777777" w:rsidR="00227C39" w:rsidRPr="00227C39" w:rsidRDefault="00227C39" w:rsidP="00227C39"/>
          <w:p w14:paraId="5480E7ED" w14:textId="5EA444AB" w:rsidR="006354B1" w:rsidRPr="00227C39" w:rsidRDefault="00227C39" w:rsidP="00227C39">
            <w:proofErr w:type="gramStart"/>
            <w:r w:rsidRPr="00227C39">
              <w:rPr>
                <w:rFonts w:hAnsi="Symbol"/>
              </w:rPr>
              <w:t></w:t>
            </w:r>
            <w:r w:rsidRPr="00227C39">
              <w:t xml:space="preserve">  </w:t>
            </w:r>
            <w:r w:rsidRPr="00227C39">
              <w:rPr>
                <w:b/>
                <w:bCs/>
              </w:rPr>
              <w:t>Cloud</w:t>
            </w:r>
            <w:proofErr w:type="gramEnd"/>
            <w:r w:rsidRPr="00227C39">
              <w:rPr>
                <w:b/>
                <w:bCs/>
              </w:rPr>
              <w:t xml:space="preserve"> Storage</w:t>
            </w:r>
            <w:r w:rsidRPr="00227C39">
              <w:br/>
            </w:r>
            <w:r>
              <w:t xml:space="preserve">&gt; </w:t>
            </w:r>
            <w:r w:rsidRPr="00227C39">
              <w:t>Data stored over the internet.</w:t>
            </w:r>
            <w:r w:rsidRPr="00227C39">
              <w:br/>
            </w:r>
            <w:r>
              <w:t xml:space="preserve">&gt; </w:t>
            </w:r>
            <w:r w:rsidRPr="00227C39">
              <w:t>Advantage: Accessible from anywhere</w:t>
            </w:r>
          </w:p>
        </w:tc>
      </w:tr>
    </w:tbl>
    <w:p w14:paraId="57048A02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</w:p>
    <w:p w14:paraId="642F53E1" w14:textId="3F1389CC" w:rsidR="004A3E85" w:rsidRPr="006354B1" w:rsidRDefault="004A3E85" w:rsidP="004A3E85">
      <w:pPr>
        <w:spacing w:before="60" w:after="6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  <w:t>1.5 What are RAID types? Explain the difference between RAID 0, RAID 1, and RAID 5 in terms of data protection and performance.  (5 Marks)</w:t>
      </w:r>
    </w:p>
    <w:tbl>
      <w:tblPr>
        <w:tblStyle w:val="TableGrid"/>
        <w:tblW w:w="9381" w:type="dxa"/>
        <w:tblLook w:val="04A0" w:firstRow="1" w:lastRow="0" w:firstColumn="1" w:lastColumn="0" w:noHBand="0" w:noVBand="1"/>
      </w:tblPr>
      <w:tblGrid>
        <w:gridCol w:w="9381"/>
      </w:tblGrid>
      <w:tr w:rsidR="006354B1" w:rsidRPr="006354B1" w14:paraId="7319B41D" w14:textId="77777777" w:rsidTr="00592AF5">
        <w:trPr>
          <w:trHeight w:val="2070"/>
        </w:trPr>
        <w:tc>
          <w:tcPr>
            <w:tcW w:w="9381" w:type="dxa"/>
          </w:tcPr>
          <w:p w14:paraId="3E91B382" w14:textId="77777777" w:rsidR="00227C39" w:rsidRDefault="00227C39" w:rsidP="00227C39">
            <w:pPr>
              <w:pStyle w:val="NormalWeb"/>
              <w:shd w:val="clear" w:color="auto" w:fill="FFFFFF"/>
              <w:spacing w:before="0" w:after="0"/>
              <w:rPr>
                <w:rFonts w:ascii="Segoe UI" w:hAnsi="Segoe UI" w:cs="Segoe UI"/>
                <w:color w:val="0D0D0D"/>
              </w:rPr>
            </w:pPr>
            <w:r>
              <w:rPr>
                <w:rStyle w:val="Strong"/>
                <w:rFonts w:ascii="Segoe UI" w:eastAsiaTheme="majorEastAsia" w:hAnsi="Segoe UI" w:cs="Segoe UI"/>
                <w:color w:val="0D0D0D"/>
              </w:rPr>
              <w:t>RAID</w:t>
            </w:r>
            <w:r>
              <w:rPr>
                <w:rFonts w:ascii="Segoe UI" w:hAnsi="Segoe UI" w:cs="Segoe UI"/>
                <w:color w:val="0D0D0D"/>
              </w:rPr>
              <w:t> = combines multiple disks for performance and protection.</w:t>
            </w:r>
          </w:p>
          <w:p w14:paraId="76A05252" w14:textId="14451C20" w:rsidR="00227C39" w:rsidRDefault="00227C39" w:rsidP="001B4138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0D0D0D"/>
              </w:rPr>
            </w:pPr>
            <w:r>
              <w:rPr>
                <w:rStyle w:val="Strong"/>
                <w:rFonts w:ascii="Segoe UI" w:eastAsiaTheme="majorEastAsia" w:hAnsi="Segoe UI" w:cs="Segoe UI"/>
                <w:color w:val="0D0D0D"/>
              </w:rPr>
              <w:t>RAID 0 (Striping</w:t>
            </w:r>
            <w:proofErr w:type="gramStart"/>
            <w:r>
              <w:rPr>
                <w:rStyle w:val="Strong"/>
                <w:rFonts w:ascii="Segoe UI" w:eastAsiaTheme="majorEastAsia" w:hAnsi="Segoe UI" w:cs="Segoe UI"/>
                <w:color w:val="0D0D0D"/>
              </w:rPr>
              <w:t>)</w:t>
            </w:r>
            <w:proofErr w:type="gramEnd"/>
            <w:r>
              <w:rPr>
                <w:rFonts w:ascii="Segoe UI" w:hAnsi="Segoe UI" w:cs="Segoe UI"/>
                <w:color w:val="0D0D0D"/>
              </w:rPr>
              <w:br/>
              <w:t>Data split across disks.</w:t>
            </w:r>
            <w:r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MS Gothic" w:eastAsia="MS Gothic" w:hAnsi="MS Gothic" w:cs="MS Gothic"/>
                <w:b/>
                <w:color w:val="0D0D0D"/>
              </w:rPr>
              <w:t>&gt;</w:t>
            </w:r>
            <w:r w:rsidR="00592AF5">
              <w:rPr>
                <w:rFonts w:ascii="Segoe UI" w:hAnsi="Segoe UI" w:cs="Segoe UI"/>
                <w:color w:val="0D0D0D"/>
              </w:rPr>
              <w:t>Fast performance</w:t>
            </w:r>
            <w:r w:rsidR="00592AF5">
              <w:rPr>
                <w:rFonts w:ascii="Segoe UI" w:hAnsi="Segoe UI" w:cs="Segoe UI"/>
                <w:color w:val="0D0D0D"/>
              </w:rPr>
              <w:br/>
            </w:r>
            <w:r w:rsidR="00592AF5">
              <w:rPr>
                <w:rFonts w:ascii="Segoe UI" w:hAnsi="Segoe UI" w:cs="Segoe UI"/>
                <w:b/>
                <w:color w:val="0D0D0D"/>
              </w:rPr>
              <w:t>&gt;</w:t>
            </w:r>
            <w:r>
              <w:rPr>
                <w:rFonts w:ascii="Segoe UI" w:hAnsi="Segoe UI" w:cs="Segoe UI"/>
                <w:color w:val="0D0D0D"/>
              </w:rPr>
              <w:t>No data protection (if one fails, all data lost)</w:t>
            </w:r>
          </w:p>
          <w:p w14:paraId="3CFB5C61" w14:textId="77777777" w:rsidR="00227C39" w:rsidRDefault="00227C39" w:rsidP="001B4138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0D0D0D"/>
              </w:rPr>
            </w:pPr>
          </w:p>
          <w:p w14:paraId="7F831AA8" w14:textId="2B77E781" w:rsidR="00227C39" w:rsidRDefault="00227C39" w:rsidP="001B4138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0D0D0D"/>
              </w:rPr>
            </w:pPr>
            <w:r>
              <w:rPr>
                <w:rStyle w:val="Strong"/>
                <w:rFonts w:ascii="Segoe UI" w:eastAsiaTheme="majorEastAsia" w:hAnsi="Segoe UI" w:cs="Segoe UI"/>
                <w:color w:val="0D0D0D"/>
              </w:rPr>
              <w:t>RAID 1 (Mirroring</w:t>
            </w:r>
            <w:proofErr w:type="gramStart"/>
            <w:r>
              <w:rPr>
                <w:rStyle w:val="Strong"/>
                <w:rFonts w:ascii="Segoe UI" w:eastAsiaTheme="majorEastAsia" w:hAnsi="Segoe UI" w:cs="Segoe UI"/>
                <w:color w:val="0D0D0D"/>
              </w:rPr>
              <w:t>)</w:t>
            </w:r>
            <w:proofErr w:type="gramEnd"/>
            <w:r>
              <w:rPr>
                <w:rFonts w:ascii="Segoe UI" w:hAnsi="Segoe UI" w:cs="Segoe UI"/>
                <w:color w:val="0D0D0D"/>
              </w:rPr>
              <w:br/>
              <w:t>Data copied to another disk.</w:t>
            </w:r>
            <w:r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MS Gothic" w:eastAsia="MS Gothic" w:hAnsi="MS Gothic" w:cs="MS Gothic"/>
                <w:b/>
                <w:color w:val="0D0D0D"/>
              </w:rPr>
              <w:t>&gt;</w:t>
            </w:r>
            <w:r>
              <w:rPr>
                <w:rFonts w:ascii="Segoe UI" w:hAnsi="Segoe UI" w:cs="Segoe UI"/>
                <w:color w:val="0D0D0D"/>
              </w:rPr>
              <w:t>High data protection</w:t>
            </w:r>
            <w:r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MS Gothic" w:eastAsia="MS Gothic" w:hAnsi="MS Gothic" w:cs="MS Gothic"/>
                <w:b/>
                <w:color w:val="0D0D0D"/>
              </w:rPr>
              <w:t>&gt;</w:t>
            </w:r>
            <w:r>
              <w:rPr>
                <w:rFonts w:ascii="Segoe UI" w:hAnsi="Segoe UI" w:cs="Segoe UI"/>
                <w:color w:val="0D0D0D"/>
              </w:rPr>
              <w:t xml:space="preserve"> Slower and uses more storage</w:t>
            </w:r>
          </w:p>
          <w:p w14:paraId="73543188" w14:textId="77777777" w:rsidR="00227C39" w:rsidRDefault="00227C39" w:rsidP="001B4138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0D0D0D"/>
              </w:rPr>
            </w:pPr>
          </w:p>
          <w:p w14:paraId="6595CD89" w14:textId="77777777" w:rsidR="006354B1" w:rsidRDefault="00227C39" w:rsidP="001B4138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0D0D0D"/>
              </w:rPr>
            </w:pPr>
            <w:r>
              <w:rPr>
                <w:rStyle w:val="Strong"/>
                <w:rFonts w:ascii="Segoe UI" w:eastAsiaTheme="majorEastAsia" w:hAnsi="Segoe UI" w:cs="Segoe UI"/>
                <w:color w:val="0D0D0D"/>
              </w:rPr>
              <w:t>RAID 5 (Striping + Parity)</w:t>
            </w:r>
            <w:r>
              <w:rPr>
                <w:rFonts w:ascii="Segoe UI" w:hAnsi="Segoe UI" w:cs="Segoe UI"/>
                <w:color w:val="0D0D0D"/>
              </w:rPr>
              <w:br/>
              <w:t>Data + backup info (parity) spread across disks</w:t>
            </w:r>
            <w:r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MS Gothic" w:eastAsia="MS Gothic" w:hAnsi="MS Gothic" w:cs="MS Gothic"/>
                <w:b/>
                <w:color w:val="0D0D0D"/>
              </w:rPr>
              <w:t>&gt;</w:t>
            </w:r>
            <w:r>
              <w:rPr>
                <w:rFonts w:ascii="Segoe UI" w:hAnsi="Segoe UI" w:cs="Segoe UI"/>
                <w:color w:val="0D0D0D"/>
              </w:rPr>
              <w:t>Good balance of performance + protection</w:t>
            </w:r>
            <w:r>
              <w:rPr>
                <w:rFonts w:ascii="Segoe UI" w:hAnsi="Segoe UI" w:cs="Segoe UI"/>
                <w:color w:val="0D0D0D"/>
              </w:rPr>
              <w:br/>
            </w:r>
            <w:r>
              <w:rPr>
                <w:rFonts w:ascii="MS Gothic" w:eastAsia="MS Gothic" w:hAnsi="MS Gothic" w:cs="MS Gothic"/>
                <w:b/>
                <w:color w:val="0D0D0D"/>
              </w:rPr>
              <w:t>&gt;</w:t>
            </w:r>
            <w:r w:rsidR="00592AF5">
              <w:rPr>
                <w:rFonts w:ascii="Segoe UI" w:hAnsi="Segoe UI" w:cs="Segoe UI"/>
                <w:color w:val="0D0D0D"/>
              </w:rPr>
              <w:t>Can survive one disk failure</w:t>
            </w:r>
          </w:p>
          <w:p w14:paraId="483D4F58" w14:textId="53B934E5" w:rsidR="00592AF5" w:rsidRPr="00592AF5" w:rsidRDefault="00592AF5" w:rsidP="001B4138">
            <w:pPr>
              <w:pStyle w:val="NormalWeb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0D0D0D"/>
              </w:rPr>
            </w:pPr>
          </w:p>
        </w:tc>
      </w:tr>
    </w:tbl>
    <w:p w14:paraId="06B1C0D3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</w:p>
    <w:p w14:paraId="6C3F0936" w14:textId="159F6897" w:rsidR="004A3E85" w:rsidRPr="006354B1" w:rsidRDefault="004A3E85" w:rsidP="004A3E85">
      <w:pPr>
        <w:spacing w:before="60" w:after="60"/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 w:themeColor="text1"/>
          <w:sz w:val="22"/>
          <w:szCs w:val="22"/>
          <w:lang w:eastAsia="ja-JP"/>
        </w:rPr>
        <w:t>1.6 List and explain FOUR common causes of poor database performance as described in KM-02-KT04.  (4 Marks)</w:t>
      </w:r>
    </w:p>
    <w:tbl>
      <w:tblPr>
        <w:tblStyle w:val="TableGrid"/>
        <w:tblW w:w="9365" w:type="dxa"/>
        <w:tblLook w:val="04A0" w:firstRow="1" w:lastRow="0" w:firstColumn="1" w:lastColumn="0" w:noHBand="0" w:noVBand="1"/>
      </w:tblPr>
      <w:tblGrid>
        <w:gridCol w:w="9365"/>
      </w:tblGrid>
      <w:tr w:rsidR="006354B1" w:rsidRPr="006354B1" w14:paraId="62200644" w14:textId="77777777" w:rsidTr="00592AF5">
        <w:trPr>
          <w:trHeight w:val="70"/>
        </w:trPr>
        <w:tc>
          <w:tcPr>
            <w:tcW w:w="9365" w:type="dxa"/>
          </w:tcPr>
          <w:p w14:paraId="095266E5" w14:textId="77777777" w:rsidR="00592AF5" w:rsidRDefault="00592AF5" w:rsidP="001B4138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ascii="Segoe UI" w:hAnsi="Segoe UI" w:cs="Segoe UI"/>
                <w:color w:val="0D0D0D"/>
              </w:rPr>
            </w:pPr>
            <w:r w:rsidRPr="00592AF5">
              <w:rPr>
                <w:rFonts w:ascii="Segoe UI" w:hAnsi="Segoe UI" w:cs="Segoe UI"/>
                <w:b/>
                <w:bCs/>
                <w:color w:val="0D0D0D"/>
              </w:rPr>
              <w:t>Lack of indexing</w:t>
            </w:r>
            <w:r w:rsidRPr="00592AF5">
              <w:rPr>
                <w:rFonts w:ascii="Segoe UI" w:hAnsi="Segoe UI" w:cs="Segoe UI"/>
                <w:color w:val="0D0D0D"/>
              </w:rPr>
              <w:br/>
            </w:r>
            <w:proofErr w:type="gramStart"/>
            <w:r w:rsidRPr="00592AF5">
              <w:rPr>
                <w:rFonts w:ascii="Segoe UI" w:hAnsi="Segoe UI" w:cs="Segoe UI"/>
                <w:color w:val="0D0D0D"/>
              </w:rPr>
              <w:t>Makes</w:t>
            </w:r>
            <w:proofErr w:type="gramEnd"/>
            <w:r w:rsidRPr="00592AF5">
              <w:rPr>
                <w:rFonts w:ascii="Segoe UI" w:hAnsi="Segoe UI" w:cs="Segoe UI"/>
                <w:color w:val="0D0D0D"/>
              </w:rPr>
              <w:t xml:space="preserve"> searching data slow.</w:t>
            </w:r>
          </w:p>
          <w:p w14:paraId="6A4C107F" w14:textId="77777777" w:rsidR="00592AF5" w:rsidRPr="00592AF5" w:rsidRDefault="00592AF5" w:rsidP="001B4138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ascii="Segoe UI" w:hAnsi="Segoe UI" w:cs="Segoe UI"/>
                <w:color w:val="0D0D0D"/>
              </w:rPr>
            </w:pPr>
          </w:p>
          <w:p w14:paraId="394206AE" w14:textId="77777777" w:rsidR="00592AF5" w:rsidRDefault="00592AF5" w:rsidP="001B4138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ascii="Segoe UI" w:hAnsi="Segoe UI" w:cs="Segoe UI"/>
                <w:color w:val="0D0D0D"/>
              </w:rPr>
            </w:pPr>
            <w:r w:rsidRPr="00592AF5">
              <w:rPr>
                <w:rFonts w:ascii="Segoe UI" w:hAnsi="Segoe UI" w:cs="Segoe UI"/>
                <w:b/>
                <w:bCs/>
                <w:color w:val="0D0D0D"/>
              </w:rPr>
              <w:t>Too many users at once</w:t>
            </w:r>
            <w:r w:rsidRPr="00592AF5">
              <w:rPr>
                <w:rFonts w:ascii="Segoe UI" w:hAnsi="Segoe UI" w:cs="Segoe UI"/>
                <w:color w:val="0D0D0D"/>
              </w:rPr>
              <w:br/>
              <w:t>Causes overload on the system.</w:t>
            </w:r>
          </w:p>
          <w:p w14:paraId="3ED27DBD" w14:textId="77777777" w:rsidR="00592AF5" w:rsidRPr="00592AF5" w:rsidRDefault="00592AF5" w:rsidP="001B4138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ascii="Segoe UI" w:hAnsi="Segoe UI" w:cs="Segoe UI"/>
                <w:color w:val="0D0D0D"/>
              </w:rPr>
            </w:pPr>
          </w:p>
          <w:p w14:paraId="3507107C" w14:textId="77777777" w:rsidR="00592AF5" w:rsidRDefault="00592AF5" w:rsidP="001B4138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ascii="Segoe UI" w:hAnsi="Segoe UI" w:cs="Segoe UI"/>
                <w:color w:val="0D0D0D"/>
              </w:rPr>
            </w:pPr>
            <w:r w:rsidRPr="00592AF5">
              <w:rPr>
                <w:rFonts w:ascii="Segoe UI" w:hAnsi="Segoe UI" w:cs="Segoe UI"/>
                <w:b/>
                <w:bCs/>
                <w:color w:val="0D0D0D"/>
              </w:rPr>
              <w:t>Poor query design</w:t>
            </w:r>
            <w:r w:rsidRPr="00592AF5">
              <w:rPr>
                <w:rFonts w:ascii="Segoe UI" w:hAnsi="Segoe UI" w:cs="Segoe UI"/>
                <w:color w:val="0D0D0D"/>
              </w:rPr>
              <w:br/>
              <w:t>Bad SQL queries take longer to run.</w:t>
            </w:r>
          </w:p>
          <w:p w14:paraId="14D94ACA" w14:textId="77777777" w:rsidR="00592AF5" w:rsidRPr="00592AF5" w:rsidRDefault="00592AF5" w:rsidP="001B4138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ascii="Segoe UI" w:hAnsi="Segoe UI" w:cs="Segoe UI"/>
                <w:color w:val="0D0D0D"/>
              </w:rPr>
            </w:pPr>
          </w:p>
          <w:p w14:paraId="34B1931D" w14:textId="4654DC31" w:rsidR="00592AF5" w:rsidRPr="00592AF5" w:rsidRDefault="00592AF5" w:rsidP="001B4138">
            <w:pPr>
              <w:numPr>
                <w:ilvl w:val="0"/>
                <w:numId w:val="16"/>
              </w:numPr>
              <w:shd w:val="clear" w:color="auto" w:fill="FFFFFF"/>
              <w:ind w:left="0"/>
              <w:rPr>
                <w:rFonts w:ascii="Segoe UI" w:hAnsi="Segoe UI" w:cs="Segoe UI"/>
                <w:color w:val="0D0D0D"/>
              </w:rPr>
            </w:pPr>
            <w:r w:rsidRPr="00592AF5">
              <w:rPr>
                <w:rFonts w:ascii="Segoe UI" w:hAnsi="Segoe UI" w:cs="Segoe UI"/>
                <w:b/>
                <w:bCs/>
                <w:color w:val="0D0D0D"/>
              </w:rPr>
              <w:t>Insufficient hardware resources</w:t>
            </w:r>
            <w:r w:rsidRPr="00592AF5">
              <w:rPr>
                <w:rFonts w:ascii="Segoe UI" w:hAnsi="Segoe UI" w:cs="Segoe UI"/>
                <w:color w:val="0D0D0D"/>
              </w:rPr>
              <w:br/>
            </w:r>
            <w:proofErr w:type="gramStart"/>
            <w:r w:rsidRPr="00592AF5">
              <w:rPr>
                <w:rFonts w:ascii="Segoe UI" w:hAnsi="Segoe UI" w:cs="Segoe UI"/>
                <w:color w:val="0D0D0D"/>
              </w:rPr>
              <w:t>Not</w:t>
            </w:r>
            <w:proofErr w:type="gramEnd"/>
            <w:r w:rsidRPr="00592AF5">
              <w:rPr>
                <w:rFonts w:ascii="Segoe UI" w:hAnsi="Segoe UI" w:cs="Segoe UI"/>
                <w:color w:val="0D0D0D"/>
              </w:rPr>
              <w:t xml:space="preserve"> enough RAM/CPU slows everything down.</w:t>
            </w:r>
          </w:p>
          <w:p w14:paraId="2905E49C" w14:textId="77777777" w:rsidR="006354B1" w:rsidRPr="006354B1" w:rsidRDefault="006354B1" w:rsidP="00DC6CA9">
            <w:pPr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</w:tr>
    </w:tbl>
    <w:p w14:paraId="3921A730" w14:textId="77777777" w:rsidR="006354B1" w:rsidRPr="006354B1" w:rsidRDefault="00744D31" w:rsidP="00DC6CA9">
      <w:pPr>
        <w:rPr>
          <w:rFonts w:ascii="Calibri" w:hAnsi="Calibri" w:cs="Calibri"/>
          <w:sz w:val="22"/>
          <w:szCs w:val="22"/>
          <w:lang w:val="en-US"/>
        </w:rPr>
      </w:pPr>
      <w:r w:rsidRPr="006354B1">
        <w:rPr>
          <w:rFonts w:ascii="Calibri" w:hAnsi="Calibri" w:cs="Calibri"/>
          <w:sz w:val="22"/>
          <w:szCs w:val="22"/>
          <w:lang w:val="en-US"/>
        </w:rPr>
        <w:lastRenderedPageBreak/>
        <w:tab/>
      </w:r>
    </w:p>
    <w:p w14:paraId="07EF5B48" w14:textId="7D441D36" w:rsidR="00DC6CA9" w:rsidRPr="005A4CEA" w:rsidRDefault="00744D31" w:rsidP="00DC6CA9">
      <w:pPr>
        <w:rPr>
          <w:sz w:val="22"/>
          <w:szCs w:val="22"/>
          <w:lang w:val="en-US"/>
        </w:rPr>
      </w:pPr>
      <w:r w:rsidRPr="00FF72C3">
        <w:rPr>
          <w:sz w:val="22"/>
          <w:szCs w:val="22"/>
          <w:lang w:val="en-US"/>
        </w:rPr>
        <w:tab/>
      </w:r>
      <w:r w:rsidRPr="00FF72C3">
        <w:rPr>
          <w:sz w:val="22"/>
          <w:szCs w:val="22"/>
          <w:lang w:val="en-US"/>
        </w:rPr>
        <w:tab/>
      </w:r>
      <w:r w:rsidRPr="00FF72C3">
        <w:rPr>
          <w:sz w:val="22"/>
          <w:szCs w:val="22"/>
          <w:lang w:val="en-US"/>
        </w:rPr>
        <w:tab/>
      </w:r>
      <w:bookmarkStart w:id="14" w:name="_Toc176338299"/>
    </w:p>
    <w:p w14:paraId="796CE913" w14:textId="78743273" w:rsidR="00963D0B" w:rsidRPr="00F92F02" w:rsidRDefault="00611513" w:rsidP="00F92F02">
      <w:pPr>
        <w:pStyle w:val="Heading1"/>
        <w:rPr>
          <w:rFonts w:asciiTheme="minorHAnsi" w:eastAsia="Calibri" w:hAnsiTheme="minorHAnsi" w:cstheme="minorHAnsi"/>
          <w:bCs/>
        </w:rPr>
      </w:pPr>
      <w:bookmarkStart w:id="15" w:name="_Toc227590583"/>
      <w:r w:rsidRPr="00D87C3D">
        <w:rPr>
          <w:rFonts w:eastAsia="Calibri"/>
          <w:caps w:val="0"/>
        </w:rPr>
        <w:t xml:space="preserve">SECTION B: </w:t>
      </w:r>
      <w:bookmarkEnd w:id="14"/>
      <w:r w:rsidR="004E0672">
        <w:rPr>
          <w:caps w:val="0"/>
          <w:lang w:val="en-US"/>
        </w:rPr>
        <w:t xml:space="preserve">SCENARIO </w:t>
      </w:r>
      <w:r>
        <w:rPr>
          <w:caps w:val="0"/>
          <w:lang w:val="en-US"/>
        </w:rPr>
        <w:tab/>
      </w:r>
      <w:r>
        <w:rPr>
          <w:caps w:val="0"/>
          <w:lang w:val="en-US"/>
        </w:rPr>
        <w:tab/>
      </w:r>
      <w:r>
        <w:rPr>
          <w:caps w:val="0"/>
          <w:lang w:val="en-US"/>
        </w:rPr>
        <w:tab/>
      </w:r>
      <w:r>
        <w:rPr>
          <w:caps w:val="0"/>
          <w:lang w:val="en-US"/>
        </w:rPr>
        <w:tab/>
      </w:r>
      <w:r w:rsidR="0074610D">
        <w:rPr>
          <w:caps w:val="0"/>
          <w:lang w:val="en-US"/>
        </w:rPr>
        <w:t xml:space="preserve">          </w:t>
      </w:r>
      <w:r w:rsidR="004E0672">
        <w:rPr>
          <w:caps w:val="0"/>
          <w:lang w:val="en-US"/>
        </w:rPr>
        <w:t xml:space="preserve">    </w:t>
      </w:r>
      <w:r w:rsidR="007F7BE1">
        <w:rPr>
          <w:caps w:val="0"/>
          <w:lang w:val="en-US"/>
        </w:rPr>
        <w:t xml:space="preserve">               </w:t>
      </w:r>
      <w:r w:rsidR="007F7BE1">
        <w:rPr>
          <w:caps w:val="0"/>
          <w:lang w:val="en-US"/>
        </w:rPr>
        <w:tab/>
      </w:r>
      <w:r w:rsidR="007F7BE1">
        <w:rPr>
          <w:caps w:val="0"/>
          <w:lang w:val="en-US"/>
        </w:rPr>
        <w:tab/>
        <w:t xml:space="preserve">  [35</w:t>
      </w:r>
      <w:r>
        <w:rPr>
          <w:caps w:val="0"/>
          <w:lang w:val="en-US"/>
        </w:rPr>
        <w:t xml:space="preserve"> MARKS]</w:t>
      </w:r>
      <w:bookmarkEnd w:id="15"/>
    </w:p>
    <w:p w14:paraId="7C4A223D" w14:textId="77777777" w:rsidR="004E0672" w:rsidRPr="006354B1" w:rsidRDefault="00DA5914" w:rsidP="00963D0B">
      <w:pPr>
        <w:rPr>
          <w:rFonts w:ascii="Calibri" w:eastAsiaTheme="minorHAnsi" w:hAnsi="Calibri" w:cs="Calibri"/>
          <w:b/>
          <w:bCs/>
          <w:kern w:val="2"/>
          <w:sz w:val="22"/>
          <w:szCs w:val="22"/>
          <w14:ligatures w14:val="standardContextual"/>
        </w:rPr>
      </w:pPr>
      <w:r w:rsidRPr="006354B1">
        <w:rPr>
          <w:rFonts w:ascii="Calibri" w:eastAsiaTheme="minorHAnsi" w:hAnsi="Calibri" w:cs="Calibri"/>
          <w:b/>
          <w:bCs/>
          <w:kern w:val="2"/>
          <w:sz w:val="22"/>
          <w:szCs w:val="22"/>
          <w14:ligatures w14:val="standardContextual"/>
        </w:rPr>
        <w:t>QUESTION 2</w:t>
      </w:r>
    </w:p>
    <w:p w14:paraId="2ACCAD69" w14:textId="77777777" w:rsidR="004A3E85" w:rsidRPr="006354B1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b/>
          <w:bCs/>
          <w:color w:val="000000"/>
          <w:sz w:val="22"/>
          <w:szCs w:val="22"/>
          <w:lang w:eastAsia="ja-JP"/>
        </w:rPr>
        <w:t>SCENARIO</w:t>
      </w:r>
    </w:p>
    <w:p w14:paraId="09256D90" w14:textId="77777777" w:rsidR="004A3E85" w:rsidRPr="004A3E85" w:rsidRDefault="004A3E85" w:rsidP="004A3E85">
      <w:pPr>
        <w:spacing w:before="40" w:after="40"/>
        <w:rPr>
          <w:rFonts w:ascii="Arial" w:eastAsia="Arial" w:hAnsi="Arial" w:cs="Arial"/>
          <w:sz w:val="22"/>
          <w:szCs w:val="22"/>
          <w:lang w:eastAsia="ja-JP"/>
        </w:rPr>
      </w:pPr>
    </w:p>
    <w:p w14:paraId="7BE8EDAC" w14:textId="77777777" w:rsidR="004A3E85" w:rsidRPr="006354B1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proofErr w:type="spellStart"/>
      <w:r w:rsidRPr="006354B1">
        <w:rPr>
          <w:rFonts w:ascii="Calibri" w:eastAsia="Arial" w:hAnsi="Calibri" w:cs="Calibri"/>
          <w:b/>
          <w:bCs/>
          <w:i/>
          <w:iCs/>
          <w:color w:val="000000"/>
          <w:sz w:val="22"/>
          <w:szCs w:val="22"/>
          <w:lang w:eastAsia="ja-JP"/>
        </w:rPr>
        <w:t>DataVault</w:t>
      </w:r>
      <w:proofErr w:type="spellEnd"/>
      <w:r w:rsidRPr="006354B1">
        <w:rPr>
          <w:rFonts w:ascii="Calibri" w:eastAsia="Arial" w:hAnsi="Calibri" w:cs="Calibri"/>
          <w:b/>
          <w:bCs/>
          <w:i/>
          <w:iCs/>
          <w:color w:val="000000"/>
          <w:sz w:val="22"/>
          <w:szCs w:val="22"/>
          <w:lang w:eastAsia="ja-JP"/>
        </w:rPr>
        <w:t xml:space="preserve"> Solutions – Server and Database Infrastructure Challenge</w:t>
      </w:r>
    </w:p>
    <w:p w14:paraId="31F2E0D0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4DA752D2" w14:textId="77777777" w:rsidR="004A3E85" w:rsidRPr="006354B1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proofErr w:type="spellStart"/>
      <w:r w:rsidRPr="006354B1">
        <w:rPr>
          <w:rFonts w:ascii="Calibri" w:eastAsia="Arial" w:hAnsi="Calibri" w:cs="Calibri"/>
          <w:color w:val="000000"/>
          <w:sz w:val="22"/>
          <w:szCs w:val="22"/>
          <w:lang w:eastAsia="ja-JP"/>
        </w:rPr>
        <w:t>DataVault</w:t>
      </w:r>
      <w:proofErr w:type="spellEnd"/>
      <w:r w:rsidRPr="006354B1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 Solutions is a mid-sized financial services company operating across four provinces in South Africa. The company manages large volumes of transactional data for its banking clients using a combination of on-premises rack servers and a legacy relational database system hosted in a shared data centre.</w:t>
      </w:r>
    </w:p>
    <w:p w14:paraId="2721122A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3AC2A0DC" w14:textId="77777777" w:rsidR="004A3E85" w:rsidRPr="006354B1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/>
          <w:sz w:val="22"/>
          <w:szCs w:val="22"/>
          <w:lang w:eastAsia="ja-JP"/>
        </w:rPr>
        <w:t>Over the past year, the IT team has reported the following challenges:</w:t>
      </w:r>
    </w:p>
    <w:p w14:paraId="57A1FC53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Frequent server downtime due to hardware failures and outdated RAID configurations.</w:t>
      </w:r>
    </w:p>
    <w:p w14:paraId="7C59E546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Poor database performance caused by resource saturation and poor query design.</w:t>
      </w:r>
    </w:p>
    <w:p w14:paraId="1FBDA891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Inconsistent backup procedures leading to data loss incidents.</w:t>
      </w:r>
    </w:p>
    <w:p w14:paraId="49F87926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Difficulty managing storage capacity as client data volumes have doubled.</w:t>
      </w:r>
    </w:p>
    <w:p w14:paraId="5C4C82AA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No formal disaster recovery plan is in place.</w:t>
      </w:r>
    </w:p>
    <w:p w14:paraId="7E3DA81E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1E678A7A" w14:textId="77777777" w:rsidR="004A3E85" w:rsidRPr="006354B1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The CTO of </w:t>
      </w:r>
      <w:proofErr w:type="spellStart"/>
      <w:r w:rsidRPr="006354B1">
        <w:rPr>
          <w:rFonts w:ascii="Calibri" w:eastAsia="Arial" w:hAnsi="Calibri" w:cs="Calibri"/>
          <w:color w:val="000000"/>
          <w:sz w:val="22"/>
          <w:szCs w:val="22"/>
          <w:lang w:eastAsia="ja-JP"/>
        </w:rPr>
        <w:t>DataVault</w:t>
      </w:r>
      <w:proofErr w:type="spellEnd"/>
      <w:r w:rsidRPr="006354B1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 Solutions has tasked the IT department with redesigning the server and database infrastructure, migrating storage to the cloud, and implementing proper monitoring dashboards. As a Cloud Administrator trainee, you have been asked to assess the current situation and recommend solutions.</w:t>
      </w:r>
    </w:p>
    <w:p w14:paraId="05381C4D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54A26F5E" w14:textId="3ABF73EF" w:rsidR="004A3E85" w:rsidRPr="006354B1" w:rsidRDefault="006354B1" w:rsidP="004A3E85">
      <w:pPr>
        <w:spacing w:before="60" w:after="6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2.1 Using</w:t>
      </w:r>
      <w:r w:rsidR="004A3E85" w:rsidRPr="006354B1">
        <w:rPr>
          <w:rFonts w:ascii="Calibri" w:eastAsia="Arial" w:hAnsi="Calibri" w:cs="Calibri"/>
          <w:sz w:val="22"/>
          <w:szCs w:val="22"/>
          <w:lang w:eastAsia="ja-JP"/>
        </w:rPr>
        <w:t xml:space="preserve"> the scenario above, critically analyse the server and database infrastructure challenges faced by </w:t>
      </w:r>
      <w:proofErr w:type="spellStart"/>
      <w:r w:rsidR="004A3E85" w:rsidRPr="006354B1">
        <w:rPr>
          <w:rFonts w:ascii="Calibri" w:eastAsia="Arial" w:hAnsi="Calibri" w:cs="Calibri"/>
          <w:sz w:val="22"/>
          <w:szCs w:val="22"/>
          <w:lang w:eastAsia="ja-JP"/>
        </w:rPr>
        <w:t>DataVault</w:t>
      </w:r>
      <w:proofErr w:type="spellEnd"/>
      <w:r w:rsidR="004A3E85" w:rsidRPr="006354B1">
        <w:rPr>
          <w:rFonts w:ascii="Calibri" w:eastAsia="Arial" w:hAnsi="Calibri" w:cs="Calibri"/>
          <w:sz w:val="22"/>
          <w:szCs w:val="22"/>
          <w:lang w:eastAsia="ja-JP"/>
        </w:rPr>
        <w:t xml:space="preserve"> Solutions and recommend a comprehensive solution that addresses their storage, performance, backup, and disaster recovery needs.</w:t>
      </w:r>
    </w:p>
    <w:p w14:paraId="7697483B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24BAEC88" w14:textId="77777777" w:rsidR="004A3E85" w:rsidRPr="006354B1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>In your answer, discuss:</w:t>
      </w:r>
    </w:p>
    <w:p w14:paraId="3210E2DE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The server types and RAID configurations best suited for a financial services environment.</w:t>
      </w:r>
    </w:p>
    <w:p w14:paraId="4CDC20BC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How proper database design, deployment, and configuration can resolve performance issues.</w:t>
      </w:r>
    </w:p>
    <w:p w14:paraId="33E0AE14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 xml:space="preserve">The role of cloud storage classes and </w:t>
      </w:r>
      <w:proofErr w:type="spellStart"/>
      <w:r w:rsidRPr="006354B1">
        <w:rPr>
          <w:rFonts w:ascii="Calibri" w:eastAsia="Arial" w:hAnsi="Calibri" w:cs="Calibri"/>
          <w:sz w:val="22"/>
          <w:szCs w:val="22"/>
          <w:lang w:eastAsia="ja-JP"/>
        </w:rPr>
        <w:t>tiering</w:t>
      </w:r>
      <w:proofErr w:type="spellEnd"/>
      <w:r w:rsidRPr="006354B1">
        <w:rPr>
          <w:rFonts w:ascii="Calibri" w:eastAsia="Arial" w:hAnsi="Calibri" w:cs="Calibri"/>
          <w:sz w:val="22"/>
          <w:szCs w:val="22"/>
          <w:lang w:eastAsia="ja-JP"/>
        </w:rPr>
        <w:t xml:space="preserve"> in managing growing data volumes.</w:t>
      </w:r>
    </w:p>
    <w:p w14:paraId="4D8310AD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How monitoring dashboards and automated backup/recovery processes should be implemented.</w:t>
      </w:r>
    </w:p>
    <w:p w14:paraId="3823ADC4" w14:textId="77777777" w:rsidR="004A3E85" w:rsidRPr="006354B1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sz w:val="22"/>
          <w:szCs w:val="22"/>
          <w:lang w:eastAsia="ja-JP"/>
        </w:rPr>
        <w:t>The importance of a contingency plan and how it supports business continuity.</w:t>
      </w:r>
    </w:p>
    <w:p w14:paraId="4BCE07C7" w14:textId="77777777" w:rsidR="004A3E85" w:rsidRPr="006354B1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10580AC5" w14:textId="30375CBE" w:rsidR="006354B1" w:rsidRDefault="004A3E85" w:rsidP="004A3E85">
      <w:pPr>
        <w:spacing w:before="80" w:after="80"/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</w:pPr>
      <w:r w:rsidRPr="006354B1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>Your answer should demonstrate critical thinking and real-world application of concepts covered in KM-02-KT01, KT02, and KT03.</w:t>
      </w:r>
      <w:r w:rsidR="00E05963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ab/>
      </w:r>
      <w:r w:rsidR="00E05963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ab/>
      </w:r>
      <w:r w:rsidR="00E05963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ab/>
      </w:r>
      <w:r w:rsidR="00E05963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ab/>
      </w:r>
      <w:r w:rsidR="00E05963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ab/>
        <w:t xml:space="preserve">                        </w:t>
      </w:r>
      <w:r w:rsidR="00E05963" w:rsidRPr="009429BC">
        <w:rPr>
          <w:rFonts w:ascii="Calibri" w:hAnsi="Calibri" w:cs="Calibri"/>
          <w:sz w:val="22"/>
          <w:szCs w:val="22"/>
          <w:lang w:val="en-US"/>
        </w:rPr>
        <w:t>(35 MARKS)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6354B1" w14:paraId="743C4438" w14:textId="77777777" w:rsidTr="00A82508">
        <w:trPr>
          <w:trHeight w:val="2032"/>
        </w:trPr>
        <w:tc>
          <w:tcPr>
            <w:tcW w:w="9351" w:type="dxa"/>
          </w:tcPr>
          <w:p w14:paraId="2BCA36CC" w14:textId="187ED823" w:rsidR="00592AF5" w:rsidRPr="00A82508" w:rsidRDefault="00592AF5" w:rsidP="001B4138">
            <w:pPr>
              <w:pStyle w:val="ListParagraph"/>
              <w:numPr>
                <w:ilvl w:val="0"/>
                <w:numId w:val="17"/>
              </w:numPr>
              <w:shd w:val="clear" w:color="auto" w:fill="FFFFFF"/>
              <w:rPr>
                <w:rFonts w:ascii="Segoe UI" w:hAnsi="Segoe UI" w:cs="Segoe UI"/>
                <w:color w:val="0D0D0D"/>
              </w:rPr>
            </w:pPr>
            <w:r w:rsidRPr="00A82508">
              <w:rPr>
                <w:rFonts w:ascii="Segoe UI" w:hAnsi="Segoe UI" w:cs="Segoe UI"/>
                <w:b/>
                <w:i/>
                <w:color w:val="0D0D0D"/>
              </w:rPr>
              <w:lastRenderedPageBreak/>
              <w:t>Servers and RAID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Use rack or blade servers because they are more reliable and scalable than older systems.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Upgrade RAID configuration to RAID 1 for data protection and RAID 5 or RAID 10 for better performance and redundancy.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This reduces downtime and protects data from hardware failure.</w:t>
            </w:r>
          </w:p>
          <w:p w14:paraId="23907716" w14:textId="77777777" w:rsidR="00A82508" w:rsidRDefault="00A82508" w:rsidP="00A82508">
            <w:pPr>
              <w:shd w:val="clear" w:color="auto" w:fill="FFFFFF"/>
              <w:rPr>
                <w:rFonts w:ascii="Segoe UI" w:hAnsi="Segoe UI" w:cs="Segoe UI"/>
                <w:color w:val="0D0D0D"/>
              </w:rPr>
            </w:pPr>
          </w:p>
          <w:p w14:paraId="5BA1A2F6" w14:textId="03447793" w:rsidR="00592AF5" w:rsidRPr="00A82508" w:rsidRDefault="00592AF5" w:rsidP="001B4138">
            <w:pPr>
              <w:pStyle w:val="ListParagraph"/>
              <w:numPr>
                <w:ilvl w:val="0"/>
                <w:numId w:val="17"/>
              </w:numPr>
              <w:shd w:val="clear" w:color="auto" w:fill="FFFFFF"/>
              <w:rPr>
                <w:rFonts w:ascii="Segoe UI" w:hAnsi="Segoe UI" w:cs="Segoe UI"/>
                <w:color w:val="0D0D0D"/>
              </w:rPr>
            </w:pPr>
            <w:r w:rsidRPr="00A82508">
              <w:rPr>
                <w:rFonts w:ascii="Segoe UI" w:hAnsi="Segoe UI" w:cs="Segoe UI"/>
                <w:b/>
                <w:i/>
                <w:color w:val="0D0D0D"/>
              </w:rPr>
              <w:t>Database Performan</w:t>
            </w:r>
            <w:r w:rsidR="00A82508" w:rsidRPr="00A82508">
              <w:rPr>
                <w:rFonts w:ascii="Segoe UI" w:hAnsi="Segoe UI" w:cs="Segoe UI"/>
                <w:b/>
                <w:i/>
                <w:color w:val="0D0D0D"/>
              </w:rPr>
              <w:t>c</w:t>
            </w:r>
            <w:r w:rsidRPr="00A82508">
              <w:rPr>
                <w:rFonts w:ascii="Segoe UI" w:hAnsi="Segoe UI" w:cs="Segoe UI"/>
                <w:b/>
                <w:i/>
                <w:color w:val="0D0D0D"/>
              </w:rPr>
              <w:t>e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Improve database design by adding indexes and fixing poor queries.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Increase system resources such as CPU and RAM.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Use a cloud-based DBMS for better scalability.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This improves speed and reduces delays when many users access the system.</w:t>
            </w:r>
          </w:p>
          <w:p w14:paraId="06511C12" w14:textId="77777777" w:rsidR="00592AF5" w:rsidRDefault="00592AF5" w:rsidP="00A82508">
            <w:pPr>
              <w:shd w:val="clear" w:color="auto" w:fill="FFFFFF"/>
              <w:ind w:left="360"/>
              <w:rPr>
                <w:rFonts w:ascii="Segoe UI" w:hAnsi="Segoe UI" w:cs="Segoe UI"/>
                <w:color w:val="0D0D0D"/>
              </w:rPr>
            </w:pPr>
          </w:p>
          <w:p w14:paraId="50D27022" w14:textId="1FF29A93" w:rsidR="00A82508" w:rsidRPr="00A82508" w:rsidRDefault="00592AF5" w:rsidP="001B4138">
            <w:pPr>
              <w:pStyle w:val="ListParagraph"/>
              <w:numPr>
                <w:ilvl w:val="0"/>
                <w:numId w:val="17"/>
              </w:numPr>
              <w:shd w:val="clear" w:color="auto" w:fill="FFFFFF"/>
              <w:rPr>
                <w:rFonts w:ascii="Segoe UI" w:hAnsi="Segoe UI" w:cs="Segoe UI"/>
                <w:color w:val="0D0D0D"/>
              </w:rPr>
            </w:pPr>
            <w:r w:rsidRPr="00A82508">
              <w:rPr>
                <w:rFonts w:ascii="Segoe UI" w:hAnsi="Segoe UI" w:cs="Segoe UI"/>
                <w:b/>
                <w:i/>
                <w:color w:val="0D0D0D"/>
              </w:rPr>
              <w:t xml:space="preserve">Cloud Storage and </w:t>
            </w:r>
            <w:proofErr w:type="spellStart"/>
            <w:r w:rsidRPr="00A82508">
              <w:rPr>
                <w:rFonts w:ascii="Segoe UI" w:hAnsi="Segoe UI" w:cs="Segoe UI"/>
                <w:b/>
                <w:i/>
                <w:color w:val="0D0D0D"/>
              </w:rPr>
              <w:t>Tiering</w:t>
            </w:r>
            <w:proofErr w:type="spellEnd"/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 w:rsidRP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Move data to cloud storage to handle increasing data volumes.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 w:rsidRP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Use hot storage for frequently used data and cold storage for rarely used data.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 w:rsidRP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This reduce</w:t>
            </w:r>
            <w:r w:rsidR="00A82508" w:rsidRPr="00A82508">
              <w:rPr>
                <w:rFonts w:ascii="Segoe UI" w:hAnsi="Segoe UI" w:cs="Segoe UI"/>
                <w:color w:val="0D0D0D"/>
              </w:rPr>
              <w:t>s costs and allows easy scaling.</w:t>
            </w:r>
          </w:p>
          <w:p w14:paraId="7D3B1A49" w14:textId="77777777" w:rsidR="00A82508" w:rsidRDefault="00A82508" w:rsidP="00A82508">
            <w:pPr>
              <w:shd w:val="clear" w:color="auto" w:fill="FFFFFF"/>
              <w:ind w:left="360"/>
              <w:rPr>
                <w:rFonts w:ascii="Segoe UI" w:hAnsi="Segoe UI" w:cs="Segoe UI"/>
                <w:color w:val="0D0D0D"/>
              </w:rPr>
            </w:pPr>
          </w:p>
          <w:p w14:paraId="6F57A36F" w14:textId="77777777" w:rsidR="00A82508" w:rsidRPr="00A82508" w:rsidRDefault="00592AF5" w:rsidP="001B4138">
            <w:pPr>
              <w:pStyle w:val="ListParagraph"/>
              <w:numPr>
                <w:ilvl w:val="0"/>
                <w:numId w:val="17"/>
              </w:numPr>
              <w:shd w:val="clear" w:color="auto" w:fill="FFFFFF"/>
              <w:rPr>
                <w:rFonts w:ascii="Segoe UI" w:hAnsi="Segoe UI" w:cs="Segoe UI"/>
                <w:color w:val="0D0D0D"/>
              </w:rPr>
            </w:pPr>
            <w:r w:rsidRPr="00A82508">
              <w:rPr>
                <w:rFonts w:ascii="Segoe UI" w:hAnsi="Segoe UI" w:cs="Segoe UI"/>
                <w:b/>
                <w:i/>
                <w:color w:val="0D0D0D"/>
              </w:rPr>
              <w:t>Monitoring and Backups</w:t>
            </w:r>
            <w:r w:rsidRPr="00A82508">
              <w:rPr>
                <w:rFonts w:ascii="Segoe UI" w:hAnsi="Segoe UI" w:cs="Segoe UI"/>
                <w:color w:val="0D0D0D"/>
              </w:rPr>
              <w:br/>
              <w:t>Implement monitoring dashboards to track system performance.</w:t>
            </w:r>
            <w:r w:rsidRPr="00A82508">
              <w:rPr>
                <w:rFonts w:ascii="Segoe UI" w:hAnsi="Segoe UI" w:cs="Segoe UI"/>
                <w:color w:val="0D0D0D"/>
              </w:rPr>
              <w:br/>
              <w:t>Set up automated backups such as daily or incremental backups.</w:t>
            </w:r>
            <w:r w:rsidRPr="00A82508">
              <w:rPr>
                <w:rFonts w:ascii="Segoe UI" w:hAnsi="Segoe UI" w:cs="Segoe UI"/>
                <w:color w:val="0D0D0D"/>
              </w:rPr>
              <w:br/>
              <w:t>This helps detect problems early and prevents data loss.</w:t>
            </w:r>
          </w:p>
          <w:p w14:paraId="16BAE5EE" w14:textId="77777777" w:rsidR="00A82508" w:rsidRDefault="00A82508" w:rsidP="00A82508">
            <w:pPr>
              <w:shd w:val="clear" w:color="auto" w:fill="FFFFFF"/>
              <w:ind w:left="360"/>
              <w:rPr>
                <w:rFonts w:ascii="Segoe UI" w:hAnsi="Segoe UI" w:cs="Segoe UI"/>
                <w:color w:val="0D0D0D"/>
              </w:rPr>
            </w:pPr>
          </w:p>
          <w:p w14:paraId="0CEBF327" w14:textId="406D189E" w:rsidR="00592AF5" w:rsidRPr="00A82508" w:rsidRDefault="00592AF5" w:rsidP="001B4138">
            <w:pPr>
              <w:pStyle w:val="ListParagraph"/>
              <w:numPr>
                <w:ilvl w:val="0"/>
                <w:numId w:val="17"/>
              </w:numPr>
              <w:shd w:val="clear" w:color="auto" w:fill="FFFFFF"/>
              <w:rPr>
                <w:rFonts w:ascii="Segoe UI" w:hAnsi="Segoe UI" w:cs="Segoe UI"/>
                <w:color w:val="0D0D0D"/>
              </w:rPr>
            </w:pPr>
            <w:r w:rsidRPr="00A82508">
              <w:rPr>
                <w:rFonts w:ascii="Segoe UI" w:hAnsi="Segoe UI" w:cs="Segoe UI"/>
                <w:b/>
                <w:i/>
                <w:color w:val="0D0D0D"/>
              </w:rPr>
              <w:t>Disaster Recovery and Contingency Plan</w:t>
            </w:r>
            <w:r w:rsidR="00A82508" w:rsidRPr="00A82508">
              <w:rPr>
                <w:rFonts w:ascii="Segoe UI" w:hAnsi="Segoe UI" w:cs="Segoe UI"/>
                <w:color w:val="0D0D0D"/>
              </w:rPr>
              <w:t>: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 w:rsidRP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Create a disaster recovery plan with backups stored in another location.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 w:rsidRP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Use failover systems to switch to backup servers during failure.</w:t>
            </w:r>
            <w:r w:rsidRPr="00A82508">
              <w:rPr>
                <w:rFonts w:ascii="Segoe UI" w:hAnsi="Segoe UI" w:cs="Segoe UI"/>
                <w:color w:val="0D0D0D"/>
              </w:rPr>
              <w:br/>
            </w:r>
            <w:r w:rsidR="00A82508" w:rsidRPr="00A82508">
              <w:rPr>
                <w:rFonts w:ascii="Segoe UI" w:hAnsi="Segoe UI" w:cs="Segoe UI"/>
                <w:color w:val="0D0D0D"/>
              </w:rPr>
              <w:t xml:space="preserve">&gt; </w:t>
            </w:r>
            <w:r w:rsidRPr="00A82508">
              <w:rPr>
                <w:rFonts w:ascii="Segoe UI" w:hAnsi="Segoe UI" w:cs="Segoe UI"/>
                <w:color w:val="0D0D0D"/>
              </w:rPr>
              <w:t>This ensures business continuity and reduces downtime.</w:t>
            </w:r>
          </w:p>
          <w:p w14:paraId="7609E251" w14:textId="77777777" w:rsidR="006354B1" w:rsidRDefault="006354B1" w:rsidP="00A82508">
            <w:pPr>
              <w:spacing w:before="80" w:after="80"/>
              <w:rPr>
                <w:rFonts w:ascii="Calibri" w:eastAsia="Arial" w:hAnsi="Calibri" w:cs="Calibri"/>
                <w:sz w:val="22"/>
                <w:szCs w:val="22"/>
                <w:lang w:eastAsia="ja-JP"/>
              </w:rPr>
            </w:pPr>
          </w:p>
        </w:tc>
      </w:tr>
    </w:tbl>
    <w:p w14:paraId="18D3E2BD" w14:textId="71AF457A" w:rsidR="007F7BE1" w:rsidRPr="009429BC" w:rsidRDefault="00963D0B" w:rsidP="009429BC">
      <w:pPr>
        <w:pStyle w:val="Heading1"/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</w:pPr>
      <w:bookmarkStart w:id="16" w:name="_Toc227590584"/>
      <w:r w:rsidRPr="00963D0B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>SECTION C:</w:t>
      </w:r>
      <w:r w:rsidR="00A71A62" w:rsidRPr="00963D0B">
        <w:rPr>
          <w:rFonts w:eastAsiaTheme="minorHAnsi" w:cstheme="minorHAnsi"/>
          <w:bCs/>
          <w:caps w:val="0"/>
          <w:kern w:val="2"/>
          <w:sz w:val="22"/>
          <w:szCs w:val="22"/>
          <w14:ligatures w14:val="standardContextual"/>
        </w:rPr>
        <w:t xml:space="preserve"> </w:t>
      </w:r>
      <w:r w:rsidR="00A71A62" w:rsidRPr="00DF7854">
        <w:rPr>
          <w:rFonts w:eastAsiaTheme="minorHAnsi" w:cstheme="minorHAnsi"/>
          <w:bCs/>
          <w:caps w:val="0"/>
          <w:kern w:val="2"/>
          <w:sz w:val="22"/>
          <w:szCs w:val="22"/>
          <w14:ligatures w14:val="standardContextual"/>
        </w:rPr>
        <w:t>LONG QUESTIONS</w:t>
      </w:r>
      <w:r w:rsidR="0007663E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ab/>
      </w:r>
      <w:r w:rsidR="0007663E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ab/>
      </w:r>
      <w:r w:rsidR="00971818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ab/>
      </w:r>
      <w:r w:rsidR="00971818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ab/>
      </w:r>
      <w:r w:rsidR="00971818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ab/>
      </w:r>
      <w:r w:rsidR="007F7BE1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ab/>
      </w:r>
      <w:r w:rsidR="0007663E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>[</w:t>
      </w:r>
      <w:r w:rsidR="00DF7854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>3</w:t>
      </w:r>
      <w:r w:rsidR="007F7BE1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>5</w:t>
      </w:r>
      <w:r w:rsidR="00225D58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 xml:space="preserve"> </w:t>
      </w:r>
      <w:r w:rsidRPr="00963D0B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>MARKS</w:t>
      </w:r>
      <w:r w:rsidR="00E05E32">
        <w:rPr>
          <w:rFonts w:eastAsiaTheme="minorHAnsi" w:cstheme="minorHAnsi"/>
          <w:bCs/>
          <w:kern w:val="2"/>
          <w:sz w:val="22"/>
          <w:szCs w:val="22"/>
          <w14:ligatures w14:val="standardContextual"/>
        </w:rPr>
        <w:t>]</w:t>
      </w:r>
      <w:bookmarkEnd w:id="16"/>
    </w:p>
    <w:p w14:paraId="52B98098" w14:textId="410054A7" w:rsidR="00963D0B" w:rsidRPr="009429BC" w:rsidRDefault="000C7887" w:rsidP="003C5604">
      <w:pPr>
        <w:rPr>
          <w:rFonts w:ascii="Calibri" w:hAnsi="Calibri" w:cs="Calibri"/>
          <w:b/>
          <w:bCs/>
          <w:sz w:val="22"/>
          <w:szCs w:val="22"/>
        </w:rPr>
      </w:pPr>
      <w:r w:rsidRPr="009429BC">
        <w:rPr>
          <w:rFonts w:ascii="Calibri" w:hAnsi="Calibri" w:cs="Calibri"/>
          <w:b/>
          <w:bCs/>
          <w:sz w:val="22"/>
          <w:szCs w:val="22"/>
        </w:rPr>
        <w:t xml:space="preserve">QUESTION </w:t>
      </w:r>
      <w:r w:rsidR="00DF7854" w:rsidRPr="009429BC">
        <w:rPr>
          <w:rFonts w:ascii="Calibri" w:hAnsi="Calibri" w:cs="Calibri"/>
          <w:b/>
          <w:bCs/>
          <w:sz w:val="22"/>
          <w:szCs w:val="22"/>
        </w:rPr>
        <w:t>3</w:t>
      </w:r>
      <w:r w:rsidRPr="009429B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ab/>
      </w:r>
      <w:r w:rsidRPr="009429B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ab/>
      </w:r>
      <w:r w:rsidRPr="009429B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ab/>
      </w:r>
      <w:r w:rsidR="009A73FF" w:rsidRPr="009429BC">
        <w:rPr>
          <w:rFonts w:ascii="Calibri" w:eastAsiaTheme="minorHAnsi" w:hAnsi="Calibri" w:cs="Calibri"/>
          <w:kern w:val="2"/>
          <w:sz w:val="22"/>
          <w:szCs w:val="22"/>
          <w14:ligatures w14:val="standardContextual"/>
        </w:rPr>
        <w:t xml:space="preserve">  </w:t>
      </w:r>
    </w:p>
    <w:p w14:paraId="7A1035DE" w14:textId="77777777" w:rsidR="004A3E85" w:rsidRPr="004A3E85" w:rsidRDefault="004A3E85" w:rsidP="004A3E85">
      <w:pPr>
        <w:spacing w:before="40" w:after="40"/>
        <w:rPr>
          <w:rFonts w:ascii="Arial" w:eastAsia="Arial" w:hAnsi="Arial" w:cs="Arial"/>
          <w:sz w:val="22"/>
          <w:szCs w:val="22"/>
          <w:lang w:eastAsia="ja-JP"/>
        </w:rPr>
      </w:pPr>
    </w:p>
    <w:p w14:paraId="5AEF7ECE" w14:textId="77777777" w:rsidR="004A3E85" w:rsidRPr="009429BC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b/>
          <w:bCs/>
          <w:color w:val="000000"/>
          <w:sz w:val="22"/>
          <w:szCs w:val="22"/>
          <w:lang w:eastAsia="ja-JP"/>
        </w:rPr>
        <w:t xml:space="preserve">Company: </w:t>
      </w:r>
      <w:proofErr w:type="spellStart"/>
      <w:r w:rsidRPr="009429BC">
        <w:rPr>
          <w:rFonts w:ascii="Calibri" w:eastAsia="Arial" w:hAnsi="Calibri" w:cs="Calibri"/>
          <w:b/>
          <w:bCs/>
          <w:color w:val="000000"/>
          <w:sz w:val="22"/>
          <w:szCs w:val="22"/>
          <w:lang w:eastAsia="ja-JP"/>
        </w:rPr>
        <w:t>NetPulse</w:t>
      </w:r>
      <w:proofErr w:type="spellEnd"/>
      <w:r w:rsidRPr="009429BC">
        <w:rPr>
          <w:rFonts w:ascii="Calibri" w:eastAsia="Arial" w:hAnsi="Calibri" w:cs="Calibri"/>
          <w:b/>
          <w:bCs/>
          <w:color w:val="000000"/>
          <w:sz w:val="22"/>
          <w:szCs w:val="22"/>
          <w:lang w:eastAsia="ja-JP"/>
        </w:rPr>
        <w:t xml:space="preserve"> Cloud Services</w:t>
      </w:r>
    </w:p>
    <w:p w14:paraId="30E09A1A" w14:textId="77777777" w:rsidR="004A3E85" w:rsidRPr="009429BC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33849530" w14:textId="77777777" w:rsidR="004A3E85" w:rsidRPr="009429BC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proofErr w:type="spellStart"/>
      <w:r w:rsidRPr="009429BC">
        <w:rPr>
          <w:rFonts w:ascii="Calibri" w:eastAsia="Arial" w:hAnsi="Calibri" w:cs="Calibri"/>
          <w:color w:val="000000"/>
          <w:sz w:val="22"/>
          <w:szCs w:val="22"/>
          <w:lang w:eastAsia="ja-JP"/>
        </w:rPr>
        <w:t>NetPulse</w:t>
      </w:r>
      <w:proofErr w:type="spellEnd"/>
      <w:r w:rsidRPr="009429BC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 Cloud Services is an internet service provider that recently transitioned from a traditional on-premises infrastructure to a hybrid cloud environment. The company manages large volumes of customer data, including billing records, network logs, and usage analytics across multiple cloud storage platforms.</w:t>
      </w:r>
    </w:p>
    <w:p w14:paraId="005C1FB1" w14:textId="77777777" w:rsidR="004A3E85" w:rsidRPr="009429BC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69388730" w14:textId="77777777" w:rsidR="004A3E85" w:rsidRPr="009429BC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color w:val="000000"/>
          <w:sz w:val="22"/>
          <w:szCs w:val="22"/>
          <w:lang w:eastAsia="ja-JP"/>
        </w:rPr>
        <w:t>The data team has identified the following issues:</w:t>
      </w:r>
    </w:p>
    <w:p w14:paraId="38A73DFE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Object storage is being used for all data types, including high-transaction billing records, causing latency issues.</w:t>
      </w:r>
    </w:p>
    <w:p w14:paraId="0301FD50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lastRenderedPageBreak/>
        <w:t xml:space="preserve">No data </w:t>
      </w:r>
      <w:proofErr w:type="spellStart"/>
      <w:r w:rsidRPr="009429BC">
        <w:rPr>
          <w:rFonts w:ascii="Calibri" w:eastAsia="Arial" w:hAnsi="Calibri" w:cs="Calibri"/>
          <w:sz w:val="22"/>
          <w:szCs w:val="22"/>
          <w:lang w:eastAsia="ja-JP"/>
        </w:rPr>
        <w:t>tiering</w:t>
      </w:r>
      <w:proofErr w:type="spellEnd"/>
      <w:r w:rsidRPr="009429BC">
        <w:rPr>
          <w:rFonts w:ascii="Calibri" w:eastAsia="Arial" w:hAnsi="Calibri" w:cs="Calibri"/>
          <w:sz w:val="22"/>
          <w:szCs w:val="22"/>
          <w:lang w:eastAsia="ja-JP"/>
        </w:rPr>
        <w:t xml:space="preserve"> strategy has been implemented, resulting in high storage costs.</w:t>
      </w:r>
    </w:p>
    <w:p w14:paraId="7E5F96D6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A recent hardware failure exposed gaps in the backup and archive strategy.</w:t>
      </w:r>
    </w:p>
    <w:p w14:paraId="58254094" w14:textId="77777777" w:rsidR="0090195D" w:rsidRPr="009429BC" w:rsidRDefault="004A3E85" w:rsidP="0090195D">
      <w:pPr>
        <w:spacing w:before="60" w:after="6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 xml:space="preserve">Compliance audits have </w:t>
      </w:r>
      <w:r w:rsidR="0090195D" w:rsidRPr="009429BC">
        <w:rPr>
          <w:rFonts w:ascii="Calibri" w:eastAsia="Arial" w:hAnsi="Calibri" w:cs="Calibri"/>
          <w:sz w:val="22"/>
          <w:szCs w:val="22"/>
          <w:lang w:eastAsia="ja-JP"/>
        </w:rPr>
        <w:t xml:space="preserve">structured cloud storage and data management strategy that addresses storage types, </w:t>
      </w:r>
      <w:proofErr w:type="spellStart"/>
      <w:r w:rsidR="0090195D" w:rsidRPr="009429BC">
        <w:rPr>
          <w:rFonts w:ascii="Calibri" w:eastAsia="Arial" w:hAnsi="Calibri" w:cs="Calibri"/>
          <w:sz w:val="22"/>
          <w:szCs w:val="22"/>
          <w:lang w:eastAsia="ja-JP"/>
        </w:rPr>
        <w:t>tiering</w:t>
      </w:r>
      <w:proofErr w:type="spellEnd"/>
      <w:r w:rsidR="0090195D" w:rsidRPr="009429BC">
        <w:rPr>
          <w:rFonts w:ascii="Calibri" w:eastAsia="Arial" w:hAnsi="Calibri" w:cs="Calibri"/>
          <w:sz w:val="22"/>
          <w:szCs w:val="22"/>
          <w:lang w:eastAsia="ja-JP"/>
        </w:rPr>
        <w:t>, inventory, backup, durability, and database performance monitoring.</w:t>
      </w:r>
    </w:p>
    <w:p w14:paraId="282B54B8" w14:textId="77777777" w:rsidR="0090195D" w:rsidRPr="009429BC" w:rsidRDefault="0090195D" w:rsidP="0090195D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215DE05A" w14:textId="77777777" w:rsidR="0090195D" w:rsidRPr="009429BC" w:rsidRDefault="0090195D" w:rsidP="0090195D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>Your answer must include:</w:t>
      </w:r>
    </w:p>
    <w:p w14:paraId="29749771" w14:textId="77777777" w:rsidR="0090195D" w:rsidRPr="009429BC" w:rsidRDefault="0090195D" w:rsidP="0090195D">
      <w:pPr>
        <w:pStyle w:val="AssessmentSheetSubheading"/>
        <w:rPr>
          <w:rFonts w:eastAsia="Arial"/>
        </w:rPr>
      </w:pPr>
      <w:r w:rsidRPr="009429BC">
        <w:rPr>
          <w:rFonts w:eastAsia="Arial"/>
        </w:rPr>
        <w:t xml:space="preserve">A comparison of the FIVE cloud storage types (Direct Attached, File, Block, Object, </w:t>
      </w:r>
      <w:proofErr w:type="gramStart"/>
      <w:r w:rsidRPr="009429BC">
        <w:rPr>
          <w:rFonts w:eastAsia="Arial"/>
        </w:rPr>
        <w:t>CDN</w:t>
      </w:r>
      <w:proofErr w:type="gramEnd"/>
      <w:r w:rsidRPr="009429BC">
        <w:rPr>
          <w:rFonts w:eastAsia="Arial"/>
        </w:rPr>
        <w:t xml:space="preserve">) and the appropriate use case for each within </w:t>
      </w:r>
      <w:proofErr w:type="spellStart"/>
      <w:r w:rsidRPr="009429BC">
        <w:rPr>
          <w:rFonts w:eastAsia="Arial"/>
        </w:rPr>
        <w:t>NetPulse's</w:t>
      </w:r>
      <w:proofErr w:type="spellEnd"/>
      <w:r w:rsidRPr="009429BC">
        <w:rPr>
          <w:rFonts w:eastAsia="Arial"/>
        </w:rPr>
        <w:t xml:space="preserve"> environment.</w:t>
      </w:r>
    </w:p>
    <w:p w14:paraId="78E28D1C" w14:textId="77777777" w:rsidR="0090195D" w:rsidRPr="009429BC" w:rsidRDefault="0090195D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How a tiered storage strategy (hot, warm, cold) can reduce costs while maintaining performance.</w:t>
      </w:r>
    </w:p>
    <w:p w14:paraId="264C5AD1" w14:textId="77777777" w:rsidR="0090195D" w:rsidRPr="009429BC" w:rsidRDefault="0090195D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The role of data inventory and classification in supporting compliance.</w:t>
      </w:r>
    </w:p>
    <w:p w14:paraId="5A44D047" w14:textId="77777777" w:rsidR="0090195D" w:rsidRPr="009429BC" w:rsidRDefault="0090195D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Strategies for immediate access, archiving, and backup to ensure data durability and recovery.</w:t>
      </w:r>
    </w:p>
    <w:p w14:paraId="1CF71128" w14:textId="77777777" w:rsidR="0090195D" w:rsidRPr="009429BC" w:rsidRDefault="0090195D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How database performance monitoring and dashboards can provide visibility into utilisation and access.</w:t>
      </w:r>
    </w:p>
    <w:p w14:paraId="4D59EB72" w14:textId="77777777" w:rsidR="0090195D" w:rsidRPr="009429BC" w:rsidRDefault="0090195D" w:rsidP="0090195D">
      <w:pPr>
        <w:ind w:left="7659"/>
        <w:rPr>
          <w:rFonts w:ascii="Calibri" w:hAnsi="Calibri" w:cs="Calibri"/>
          <w:sz w:val="22"/>
          <w:szCs w:val="22"/>
          <w:lang w:val="en-US"/>
        </w:rPr>
      </w:pPr>
      <w:r w:rsidRPr="009429BC">
        <w:rPr>
          <w:rFonts w:ascii="Calibri" w:hAnsi="Calibri" w:cs="Calibri"/>
          <w:sz w:val="22"/>
          <w:szCs w:val="22"/>
          <w:lang w:val="en-US"/>
        </w:rPr>
        <w:t xml:space="preserve">       (35 MARKS) </w:t>
      </w:r>
    </w:p>
    <w:p w14:paraId="0DAA4BEF" w14:textId="77777777" w:rsidR="0090195D" w:rsidRPr="00193E24" w:rsidRDefault="0090195D" w:rsidP="0090195D">
      <w:pPr>
        <w:rPr>
          <w:rFonts w:cstheme="minorHAnsi"/>
          <w:sz w:val="22"/>
          <w:szCs w:val="22"/>
          <w:lang w:val="en-US"/>
        </w:rPr>
      </w:pPr>
    </w:p>
    <w:p w14:paraId="342A9977" w14:textId="1EAFC500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proofErr w:type="gramStart"/>
      <w:r w:rsidRPr="009429BC">
        <w:rPr>
          <w:rFonts w:ascii="Calibri" w:eastAsia="Arial" w:hAnsi="Calibri" w:cs="Calibri"/>
          <w:sz w:val="22"/>
          <w:szCs w:val="22"/>
          <w:lang w:eastAsia="ja-JP"/>
        </w:rPr>
        <w:t>lagged</w:t>
      </w:r>
      <w:proofErr w:type="gramEnd"/>
      <w:r w:rsidRPr="009429BC">
        <w:rPr>
          <w:rFonts w:ascii="Calibri" w:eastAsia="Arial" w:hAnsi="Calibri" w:cs="Calibri"/>
          <w:sz w:val="22"/>
          <w:szCs w:val="22"/>
          <w:lang w:eastAsia="ja-JP"/>
        </w:rPr>
        <w:t xml:space="preserve"> poor data inventory and classification practices.</w:t>
      </w:r>
    </w:p>
    <w:p w14:paraId="614E2F3D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The team lacks visibility into database performance, utilisation, and access control.</w:t>
      </w:r>
    </w:p>
    <w:p w14:paraId="0F771C2B" w14:textId="77777777" w:rsidR="004A3E85" w:rsidRPr="009429BC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67804B66" w14:textId="77777777" w:rsidR="004A3E85" w:rsidRPr="009429BC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As a Cloud Administrator trainee, you are tasked with recommending a comprehensive data and storage strategy for </w:t>
      </w:r>
      <w:proofErr w:type="spellStart"/>
      <w:r w:rsidRPr="009429BC">
        <w:rPr>
          <w:rFonts w:ascii="Calibri" w:eastAsia="Arial" w:hAnsi="Calibri" w:cs="Calibri"/>
          <w:color w:val="000000"/>
          <w:sz w:val="22"/>
          <w:szCs w:val="22"/>
          <w:lang w:eastAsia="ja-JP"/>
        </w:rPr>
        <w:t>NetPulse</w:t>
      </w:r>
      <w:proofErr w:type="spellEnd"/>
      <w:r w:rsidRPr="009429BC">
        <w:rPr>
          <w:rFonts w:ascii="Calibri" w:eastAsia="Arial" w:hAnsi="Calibri" w:cs="Calibri"/>
          <w:color w:val="000000"/>
          <w:sz w:val="22"/>
          <w:szCs w:val="22"/>
          <w:lang w:eastAsia="ja-JP"/>
        </w:rPr>
        <w:t xml:space="preserve"> Cloud Services.</w:t>
      </w:r>
    </w:p>
    <w:tbl>
      <w:tblPr>
        <w:tblStyle w:val="TableGrid"/>
        <w:tblpPr w:leftFromText="180" w:rightFromText="180" w:vertAnchor="text" w:horzAnchor="page" w:tblpX="1" w:tblpY="-13897"/>
        <w:tblW w:w="13041" w:type="dxa"/>
        <w:tblLook w:val="04A0" w:firstRow="1" w:lastRow="0" w:firstColumn="1" w:lastColumn="0" w:noHBand="0" w:noVBand="1"/>
      </w:tblPr>
      <w:tblGrid>
        <w:gridCol w:w="13041"/>
      </w:tblGrid>
      <w:tr w:rsidR="00601864" w14:paraId="47BB6D2E" w14:textId="77777777" w:rsidTr="00601864">
        <w:trPr>
          <w:trHeight w:val="12886"/>
        </w:trPr>
        <w:tc>
          <w:tcPr>
            <w:tcW w:w="13041" w:type="dxa"/>
            <w:tcBorders>
              <w:bottom w:val="nil"/>
            </w:tcBorders>
          </w:tcPr>
          <w:p w14:paraId="5463275D" w14:textId="77777777" w:rsidR="00601864" w:rsidRPr="00601864" w:rsidRDefault="00601864" w:rsidP="00601864">
            <w:pPr>
              <w:rPr>
                <w:rFonts w:asciiTheme="minorHAnsi" w:hAnsiTheme="minorHAnsi" w:cstheme="minorHAnsi"/>
              </w:rPr>
            </w:pPr>
          </w:p>
          <w:p w14:paraId="7AEA0CBF" w14:textId="77777777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b/>
                <w:i/>
                <w:color w:val="0D0D0D"/>
              </w:rPr>
            </w:pPr>
            <w:r w:rsidRPr="0090195D">
              <w:rPr>
                <w:rFonts w:ascii="Segoe UI" w:hAnsi="Segoe UI" w:cs="Segoe UI"/>
                <w:b/>
                <w:i/>
                <w:color w:val="0D0D0D"/>
              </w:rPr>
              <w:t>Cloud Storage Types (with use cases)</w:t>
            </w:r>
          </w:p>
          <w:p w14:paraId="2EBCA06E" w14:textId="77777777" w:rsidR="00601864" w:rsidRDefault="00601864" w:rsidP="00601864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beforeAutospacing="1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t>Direct Attached Storage (DAS): Fast storage linked to one server → used for temporary processing tasks.</w:t>
            </w:r>
          </w:p>
          <w:p w14:paraId="7FF80626" w14:textId="620EF30A" w:rsidR="00601864" w:rsidRPr="00601864" w:rsidRDefault="00601864" w:rsidP="00601864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beforeAutospacing="1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br/>
              <w:t>File Storage: Shared folders → used for team documents and reports.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  <w:t xml:space="preserve">Block Storage: High-speed storage → used for billing systems </w:t>
            </w:r>
            <w:proofErr w:type="gramStart"/>
            <w:r w:rsidRPr="00601864">
              <w:rPr>
                <w:rFonts w:ascii="Segoe UI" w:hAnsi="Segoe UI" w:cs="Segoe UI"/>
                <w:i/>
                <w:color w:val="0D0D0D"/>
              </w:rPr>
              <w:t>and  (</w:t>
            </w:r>
            <w:proofErr w:type="gramEnd"/>
            <w:r w:rsidRPr="00601864">
              <w:rPr>
                <w:rFonts w:ascii="Segoe UI" w:hAnsi="Segoe UI" w:cs="Segoe UI"/>
                <w:i/>
                <w:color w:val="0D0D0D"/>
              </w:rPr>
              <w:t>high transactions).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  <w:t>Object Storage: Scalable storage → used for logs, analytics, bac</w:t>
            </w:r>
            <w:r>
              <w:rPr>
                <w:rFonts w:ascii="Segoe UI" w:hAnsi="Segoe UI" w:cs="Segoe UI"/>
                <w:i/>
                <w:color w:val="0D0D0D"/>
              </w:rPr>
              <w:t xml:space="preserve">kups, and archives </w:t>
            </w:r>
            <w:bookmarkStart w:id="17" w:name="_GoBack"/>
            <w:bookmarkEnd w:id="17"/>
            <w:r w:rsidRPr="00601864">
              <w:rPr>
                <w:rFonts w:ascii="Segoe UI" w:hAnsi="Segoe UI" w:cs="Segoe UI"/>
                <w:i/>
                <w:color w:val="0D0D0D"/>
              </w:rPr>
              <w:t xml:space="preserve">CDN (Content Delivery Network): Caches data </w:t>
            </w:r>
            <w:proofErr w:type="spellStart"/>
            <w:r w:rsidRPr="00601864">
              <w:rPr>
                <w:rFonts w:ascii="Segoe UI" w:hAnsi="Segoe UI" w:cs="Segoe UI"/>
                <w:i/>
                <w:color w:val="0D0D0D"/>
              </w:rPr>
              <w:t>close’pjr</w:t>
            </w:r>
            <w:proofErr w:type="spellEnd"/>
            <w:r w:rsidRPr="00601864">
              <w:rPr>
                <w:rFonts w:ascii="Segoe UI" w:hAnsi="Segoe UI" w:cs="Segoe UI"/>
                <w:i/>
                <w:color w:val="0D0D0D"/>
              </w:rPr>
              <w:t xml:space="preserve"> to users → used for d</w:t>
            </w:r>
            <w:r>
              <w:rPr>
                <w:rFonts w:ascii="Segoe UI" w:hAnsi="Segoe UI" w:cs="Segoe UI"/>
                <w:i/>
                <w:color w:val="0D0D0D"/>
              </w:rPr>
              <w:t xml:space="preserve">ashboards and reports for fast </w:t>
            </w:r>
            <w:proofErr w:type="spellStart"/>
            <w:r w:rsidRPr="00601864">
              <w:rPr>
                <w:rFonts w:ascii="Segoe UI" w:hAnsi="Segoe UI" w:cs="Segoe UI"/>
                <w:i/>
                <w:color w:val="0D0D0D"/>
              </w:rPr>
              <w:t>ccess</w:t>
            </w:r>
            <w:proofErr w:type="spellEnd"/>
            <w:r w:rsidRPr="00601864">
              <w:rPr>
                <w:rFonts w:ascii="Segoe UI" w:hAnsi="Segoe UI" w:cs="Segoe UI"/>
                <w:i/>
                <w:color w:val="0D0D0D"/>
              </w:rPr>
              <w:t>.</w:t>
            </w:r>
          </w:p>
          <w:p w14:paraId="6910EF4A" w14:textId="77777777" w:rsidR="00601864" w:rsidRPr="0090195D" w:rsidRDefault="00601864" w:rsidP="00601864">
            <w:pPr>
              <w:shd w:val="clear" w:color="auto" w:fill="FFFFFF"/>
              <w:ind w:left="720"/>
              <w:rPr>
                <w:rFonts w:ascii="Segoe UI" w:hAnsi="Segoe UI" w:cs="Segoe UI"/>
                <w:b/>
                <w:i/>
                <w:color w:val="0D0D0D"/>
              </w:rPr>
            </w:pPr>
            <w:r w:rsidRPr="0090195D">
              <w:rPr>
                <w:rFonts w:ascii="Segoe UI" w:hAnsi="Segoe UI" w:cs="Segoe UI"/>
                <w:b/>
                <w:i/>
                <w:color w:val="0D0D0D"/>
              </w:rPr>
              <w:t>Tiered Storage (Hot, Warm, Cold)</w:t>
            </w:r>
          </w:p>
          <w:p w14:paraId="49B8E417" w14:textId="77777777" w:rsidR="00601864" w:rsidRPr="00601864" w:rsidRDefault="00601864" w:rsidP="00601864">
            <w:pPr>
              <w:pStyle w:val="ListParagraph"/>
              <w:shd w:val="clear" w:color="auto" w:fill="FFFFFF"/>
              <w:spacing w:beforeAutospacing="1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t>Hot data: Frequently used (</w:t>
            </w:r>
            <w:proofErr w:type="spellStart"/>
            <w:r w:rsidRPr="00601864">
              <w:rPr>
                <w:rFonts w:ascii="Segoe UI" w:hAnsi="Segoe UI" w:cs="Segoe UI"/>
                <w:i/>
                <w:color w:val="0D0D0D"/>
              </w:rPr>
              <w:t>billing,active</w:t>
            </w:r>
            <w:proofErr w:type="spellEnd"/>
            <w:r w:rsidRPr="00601864">
              <w:rPr>
                <w:rFonts w:ascii="Segoe UI" w:hAnsi="Segoe UI" w:cs="Segoe UI"/>
                <w:i/>
                <w:color w:val="0D0D0D"/>
              </w:rPr>
              <w:t xml:space="preserve"> users) → fast but expensive storage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  <w:t>Warm data: Occasionally used (recent logs) → medium cost/storage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  <w:t>Cold data: Rarely used (old records) → cheap storage (archives)</w:t>
            </w:r>
          </w:p>
          <w:p w14:paraId="55132A02" w14:textId="77777777" w:rsidR="00601864" w:rsidRPr="00601864" w:rsidRDefault="00601864" w:rsidP="00601864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t>This reduces costs and improves performance.</w:t>
            </w:r>
          </w:p>
          <w:p w14:paraId="5B3F7EE5" w14:textId="77777777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Data Inventory &amp; Classification</w:t>
            </w:r>
          </w:p>
          <w:p w14:paraId="2DF3EDCF" w14:textId="4B70CDBC" w:rsidR="00601864" w:rsidRPr="00601864" w:rsidRDefault="00601864" w:rsidP="00601864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beforeAutospacing="1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t>Inventory: Tracks all company data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</w:r>
            <w:r w:rsidRPr="00601864">
              <w:rPr>
                <w:rFonts w:ascii="Segoe UI" w:hAnsi="Segoe UI" w:cs="Segoe UI"/>
                <w:i/>
                <w:color w:val="0D0D0D"/>
              </w:rPr>
              <w:t xml:space="preserve">   </w:t>
            </w:r>
            <w:r w:rsidRPr="00601864">
              <w:rPr>
                <w:rFonts w:ascii="Segoe UI" w:hAnsi="Segoe UI" w:cs="Segoe UI"/>
                <w:i/>
                <w:color w:val="0D0D0D"/>
              </w:rPr>
              <w:t>Classification: Labels data (e.g. sensitive, public, confidential)</w:t>
            </w:r>
          </w:p>
          <w:p w14:paraId="01F6F725" w14:textId="55739361" w:rsidR="00601864" w:rsidRPr="00601864" w:rsidRDefault="00601864" w:rsidP="00601864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t>Helps with:</w:t>
            </w:r>
          </w:p>
          <w:p w14:paraId="7A73EADA" w14:textId="4DE9DBE9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Compliance audits</w:t>
            </w:r>
          </w:p>
          <w:p w14:paraId="4C05B80A" w14:textId="1FA65429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Better security</w:t>
            </w:r>
          </w:p>
          <w:p w14:paraId="1272385E" w14:textId="4AF76C8E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Knowing where data is stored</w:t>
            </w:r>
          </w:p>
          <w:p w14:paraId="42E934BB" w14:textId="0C9F4700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Backup, Access &amp; Archiving</w:t>
            </w:r>
          </w:p>
          <w:p w14:paraId="0798C7D3" w14:textId="77777777" w:rsidR="00601864" w:rsidRPr="00601864" w:rsidRDefault="00601864" w:rsidP="00601864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beforeAutospacing="1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t>Immediate access: Block storage for live systems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  <w:t>Archiving: Move old data to object storage (cheaper)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  <w:t>Backups: Automatic backups in different locations</w:t>
            </w:r>
            <w:r w:rsidRPr="00601864">
              <w:rPr>
                <w:rFonts w:ascii="Segoe UI" w:hAnsi="Segoe UI" w:cs="Segoe UI"/>
                <w:i/>
                <w:color w:val="0D0D0D"/>
              </w:rPr>
              <w:br/>
              <w:t>Recovery: Restore data after failure using backup</w:t>
            </w:r>
          </w:p>
          <w:p w14:paraId="0B368D9F" w14:textId="77777777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Database Monitoring</w:t>
            </w:r>
          </w:p>
          <w:p w14:paraId="46E3C76E" w14:textId="77777777" w:rsidR="00601864" w:rsidRPr="00601864" w:rsidRDefault="00601864" w:rsidP="00601864">
            <w:pPr>
              <w:pStyle w:val="ListParagraph"/>
              <w:numPr>
                <w:ilvl w:val="0"/>
                <w:numId w:val="28"/>
              </w:numPr>
              <w:shd w:val="clear" w:color="auto" w:fill="FFFFFF"/>
              <w:spacing w:before="100" w:beforeAutospacing="1" w:after="100" w:afterAutospacing="1"/>
              <w:rPr>
                <w:rFonts w:ascii="Segoe UI" w:hAnsi="Segoe UI" w:cs="Segoe UI"/>
                <w:i/>
                <w:color w:val="0D0D0D"/>
              </w:rPr>
            </w:pPr>
            <w:r w:rsidRPr="00601864">
              <w:rPr>
                <w:rFonts w:ascii="Segoe UI" w:hAnsi="Segoe UI" w:cs="Segoe UI"/>
                <w:i/>
                <w:color w:val="0D0D0D"/>
              </w:rPr>
              <w:t>Use dashboards to track:</w:t>
            </w:r>
          </w:p>
          <w:p w14:paraId="2B66A96B" w14:textId="77777777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Performance (speed, slow queries)</w:t>
            </w:r>
          </w:p>
          <w:p w14:paraId="1C7E3B46" w14:textId="77777777" w:rsidR="00601864" w:rsidRPr="0090195D" w:rsidRDefault="00601864" w:rsidP="00601864">
            <w:pPr>
              <w:numPr>
                <w:ilvl w:val="0"/>
                <w:numId w:val="28"/>
              </w:numPr>
              <w:shd w:val="clear" w:color="auto" w:fill="FFFFFF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Storage usage</w:t>
            </w:r>
          </w:p>
          <w:p w14:paraId="31B4B842" w14:textId="77777777" w:rsidR="00601864" w:rsidRPr="0090195D" w:rsidRDefault="00601864" w:rsidP="00601864">
            <w:pPr>
              <w:numPr>
                <w:ilvl w:val="0"/>
                <w:numId w:val="24"/>
              </w:numPr>
              <w:shd w:val="clear" w:color="auto" w:fill="FFFFFF"/>
              <w:ind w:left="0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Access control (who uses data)</w:t>
            </w:r>
          </w:p>
          <w:p w14:paraId="7D0D8EEB" w14:textId="77777777" w:rsidR="00601864" w:rsidRPr="0090195D" w:rsidRDefault="00601864" w:rsidP="00601864">
            <w:pPr>
              <w:numPr>
                <w:ilvl w:val="0"/>
                <w:numId w:val="24"/>
              </w:numPr>
              <w:shd w:val="clear" w:color="auto" w:fill="FFFFFF"/>
              <w:ind w:left="0"/>
              <w:rPr>
                <w:rFonts w:ascii="Segoe UI" w:hAnsi="Segoe UI" w:cs="Segoe UI"/>
                <w:i/>
                <w:color w:val="0D0D0D"/>
              </w:rPr>
            </w:pPr>
            <w:r w:rsidRPr="0090195D">
              <w:rPr>
                <w:rFonts w:ascii="Segoe UI" w:hAnsi="Segoe UI" w:cs="Segoe UI"/>
                <w:i/>
                <w:color w:val="0D0D0D"/>
              </w:rPr>
              <w:t>System health</w:t>
            </w:r>
          </w:p>
          <w:p w14:paraId="0C30D080" w14:textId="77777777" w:rsidR="00601864" w:rsidRPr="0090195D" w:rsidRDefault="00601864" w:rsidP="00601864">
            <w:pPr>
              <w:pStyle w:val="ListParagraph"/>
              <w:rPr>
                <w:rFonts w:ascii="Calibri" w:hAnsi="Calibri" w:cs="Calibri"/>
                <w:i/>
                <w:sz w:val="22"/>
                <w:szCs w:val="22"/>
                <w:lang w:val="en-US"/>
              </w:rPr>
            </w:pPr>
          </w:p>
        </w:tc>
      </w:tr>
    </w:tbl>
    <w:p w14:paraId="3FD98795" w14:textId="77777777" w:rsidR="004A3E85" w:rsidRPr="009429BC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17333ED1" w14:textId="5D43DB02" w:rsidR="004A3E85" w:rsidRPr="009429BC" w:rsidRDefault="009429BC" w:rsidP="004A3E85">
      <w:pPr>
        <w:spacing w:before="60" w:after="6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3.1 Analyse</w:t>
      </w:r>
      <w:r w:rsidR="004A3E85" w:rsidRPr="009429BC">
        <w:rPr>
          <w:rFonts w:ascii="Calibri" w:eastAsia="Arial" w:hAnsi="Calibri" w:cs="Calibri"/>
          <w:sz w:val="22"/>
          <w:szCs w:val="22"/>
          <w:lang w:eastAsia="ja-JP"/>
        </w:rPr>
        <w:t xml:space="preserve"> the data and storage challenges faced by </w:t>
      </w:r>
      <w:proofErr w:type="spellStart"/>
      <w:r w:rsidR="004A3E85" w:rsidRPr="009429BC">
        <w:rPr>
          <w:rFonts w:ascii="Calibri" w:eastAsia="Arial" w:hAnsi="Calibri" w:cs="Calibri"/>
          <w:sz w:val="22"/>
          <w:szCs w:val="22"/>
          <w:lang w:eastAsia="ja-JP"/>
        </w:rPr>
        <w:t>NetPulse</w:t>
      </w:r>
      <w:proofErr w:type="spellEnd"/>
      <w:r w:rsidR="004A3E85" w:rsidRPr="009429BC">
        <w:rPr>
          <w:rFonts w:ascii="Calibri" w:eastAsia="Arial" w:hAnsi="Calibri" w:cs="Calibri"/>
          <w:sz w:val="22"/>
          <w:szCs w:val="22"/>
          <w:lang w:eastAsia="ja-JP"/>
        </w:rPr>
        <w:t xml:space="preserve"> Cloud Services. Recommend a well-structured cloud storage and data management strategy that addresses storage types, </w:t>
      </w:r>
      <w:proofErr w:type="spellStart"/>
      <w:r w:rsidR="004A3E85" w:rsidRPr="009429BC">
        <w:rPr>
          <w:rFonts w:ascii="Calibri" w:eastAsia="Arial" w:hAnsi="Calibri" w:cs="Calibri"/>
          <w:sz w:val="22"/>
          <w:szCs w:val="22"/>
          <w:lang w:eastAsia="ja-JP"/>
        </w:rPr>
        <w:t>tiering</w:t>
      </w:r>
      <w:proofErr w:type="spellEnd"/>
      <w:r w:rsidR="004A3E85" w:rsidRPr="009429BC">
        <w:rPr>
          <w:rFonts w:ascii="Calibri" w:eastAsia="Arial" w:hAnsi="Calibri" w:cs="Calibri"/>
          <w:sz w:val="22"/>
          <w:szCs w:val="22"/>
          <w:lang w:eastAsia="ja-JP"/>
        </w:rPr>
        <w:t>, inventory, backup, durability, and database performance monitoring.</w:t>
      </w:r>
    </w:p>
    <w:p w14:paraId="23FD89AE" w14:textId="77777777" w:rsidR="004A3E85" w:rsidRPr="009429BC" w:rsidRDefault="004A3E85" w:rsidP="004A3E85">
      <w:p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</w:p>
    <w:p w14:paraId="5097A310" w14:textId="77777777" w:rsidR="004A3E85" w:rsidRPr="009429BC" w:rsidRDefault="004A3E85" w:rsidP="004A3E85">
      <w:pPr>
        <w:spacing w:before="80" w:after="8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i/>
          <w:iCs/>
          <w:color w:val="000000"/>
          <w:sz w:val="22"/>
          <w:szCs w:val="22"/>
          <w:lang w:eastAsia="ja-JP"/>
        </w:rPr>
        <w:t>Your answer must include:</w:t>
      </w:r>
    </w:p>
    <w:p w14:paraId="64578842" w14:textId="77777777" w:rsidR="004A3E85" w:rsidRPr="009429BC" w:rsidRDefault="004A3E85" w:rsidP="00FA0506">
      <w:pPr>
        <w:pStyle w:val="AssessmentSheetSubheading"/>
        <w:rPr>
          <w:rFonts w:eastAsia="Arial"/>
        </w:rPr>
      </w:pPr>
      <w:r w:rsidRPr="009429BC">
        <w:rPr>
          <w:rFonts w:eastAsia="Arial"/>
        </w:rPr>
        <w:t xml:space="preserve">A comparison of the FIVE cloud storage types (Direct Attached, File, Block, Object, </w:t>
      </w:r>
      <w:proofErr w:type="gramStart"/>
      <w:r w:rsidRPr="009429BC">
        <w:rPr>
          <w:rFonts w:eastAsia="Arial"/>
        </w:rPr>
        <w:t>CDN</w:t>
      </w:r>
      <w:proofErr w:type="gramEnd"/>
      <w:r w:rsidRPr="009429BC">
        <w:rPr>
          <w:rFonts w:eastAsia="Arial"/>
        </w:rPr>
        <w:t xml:space="preserve">) and the appropriate use case for each within </w:t>
      </w:r>
      <w:proofErr w:type="spellStart"/>
      <w:r w:rsidRPr="009429BC">
        <w:rPr>
          <w:rFonts w:eastAsia="Arial"/>
        </w:rPr>
        <w:t>NetPulse's</w:t>
      </w:r>
      <w:proofErr w:type="spellEnd"/>
      <w:r w:rsidRPr="009429BC">
        <w:rPr>
          <w:rFonts w:eastAsia="Arial"/>
        </w:rPr>
        <w:t xml:space="preserve"> environment.</w:t>
      </w:r>
    </w:p>
    <w:p w14:paraId="0D1337F4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lastRenderedPageBreak/>
        <w:t>How a tiered storage strategy (hot, warm, cold) can reduce costs while maintaining performance.</w:t>
      </w:r>
    </w:p>
    <w:p w14:paraId="3556354D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The role of data inventory and classification in supporting compliance.</w:t>
      </w:r>
    </w:p>
    <w:p w14:paraId="4747A483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Strategies for immediate access, archiving, and backup to ensure data durability and recovery.</w:t>
      </w:r>
    </w:p>
    <w:p w14:paraId="227F11C1" w14:textId="77777777" w:rsidR="004A3E85" w:rsidRPr="009429BC" w:rsidRDefault="004A3E85" w:rsidP="001B4138">
      <w:pPr>
        <w:numPr>
          <w:ilvl w:val="0"/>
          <w:numId w:val="4"/>
        </w:numPr>
        <w:spacing w:before="40" w:after="40"/>
        <w:rPr>
          <w:rFonts w:ascii="Calibri" w:eastAsia="Arial" w:hAnsi="Calibri" w:cs="Calibri"/>
          <w:sz w:val="22"/>
          <w:szCs w:val="22"/>
          <w:lang w:eastAsia="ja-JP"/>
        </w:rPr>
      </w:pPr>
      <w:r w:rsidRPr="009429BC">
        <w:rPr>
          <w:rFonts w:ascii="Calibri" w:eastAsia="Arial" w:hAnsi="Calibri" w:cs="Calibri"/>
          <w:sz w:val="22"/>
          <w:szCs w:val="22"/>
          <w:lang w:eastAsia="ja-JP"/>
        </w:rPr>
        <w:t>How database performance monitoring and dashboards can provide visibility into utilisation and access.</w:t>
      </w:r>
    </w:p>
    <w:p w14:paraId="64BCCCF1" w14:textId="4F545A76" w:rsidR="007F7BE1" w:rsidRPr="009429BC" w:rsidRDefault="007F7BE1" w:rsidP="007F7BE1">
      <w:pPr>
        <w:ind w:left="7659"/>
        <w:rPr>
          <w:rFonts w:ascii="Calibri" w:hAnsi="Calibri" w:cs="Calibri"/>
          <w:sz w:val="22"/>
          <w:szCs w:val="22"/>
          <w:lang w:val="en-US"/>
        </w:rPr>
      </w:pPr>
      <w:r w:rsidRPr="009429BC">
        <w:rPr>
          <w:rFonts w:ascii="Calibri" w:hAnsi="Calibri" w:cs="Calibri"/>
          <w:sz w:val="22"/>
          <w:szCs w:val="22"/>
          <w:lang w:val="en-US"/>
        </w:rPr>
        <w:t xml:space="preserve">       (35 MARKS) </w:t>
      </w:r>
    </w:p>
    <w:p w14:paraId="64D5430C" w14:textId="77777777" w:rsidR="007F7BE1" w:rsidRPr="00193E24" w:rsidRDefault="007F7BE1" w:rsidP="004B3DE6">
      <w:pPr>
        <w:rPr>
          <w:rFonts w:cstheme="minorHAnsi"/>
          <w:sz w:val="22"/>
          <w:szCs w:val="22"/>
          <w:lang w:val="en-US"/>
        </w:rPr>
      </w:pPr>
    </w:p>
    <w:p w14:paraId="38F12A98" w14:textId="055DF951" w:rsidR="00430F3E" w:rsidRPr="00193E24" w:rsidRDefault="005832A2" w:rsidP="00430F3E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  <w:bookmarkStart w:id="18" w:name="_Toc180837742"/>
      <w:bookmarkStart w:id="19" w:name="_Toc193276907"/>
      <w:bookmarkStart w:id="20" w:name="_Toc227590585"/>
      <w:bookmarkStart w:id="21" w:name="_Hlk195703348"/>
      <w:r w:rsidRPr="00193E24">
        <w:rPr>
          <w:rFonts w:asciiTheme="minorHAnsi" w:hAnsiTheme="minorHAnsi" w:cstheme="minorHAnsi"/>
          <w:caps w:val="0"/>
          <w:sz w:val="22"/>
          <w:szCs w:val="22"/>
        </w:rPr>
        <w:t>MARK ALLOCATION</w:t>
      </w:r>
      <w:bookmarkEnd w:id="18"/>
      <w:bookmarkEnd w:id="19"/>
      <w:bookmarkEnd w:id="20"/>
    </w:p>
    <w:bookmarkEnd w:id="21"/>
    <w:p w14:paraId="16FBDB58" w14:textId="77777777" w:rsidR="00430F3E" w:rsidRPr="00193E24" w:rsidRDefault="00430F3E" w:rsidP="00430F3E">
      <w:pPr>
        <w:rPr>
          <w:rFonts w:cstheme="minorHAnsi"/>
          <w:sz w:val="22"/>
          <w:szCs w:val="22"/>
        </w:rPr>
      </w:pPr>
    </w:p>
    <w:p w14:paraId="4B0D0A93" w14:textId="23299705" w:rsidR="008D1490" w:rsidRDefault="00430F3E" w:rsidP="004A3E85">
      <w:pPr>
        <w:spacing w:line="254" w:lineRule="auto"/>
        <w:jc w:val="both"/>
        <w:rPr>
          <w:rFonts w:eastAsia="Aptos" w:cstheme="minorHAnsi"/>
          <w:b/>
          <w:bCs/>
          <w:sz w:val="22"/>
          <w:szCs w:val="22"/>
        </w:rPr>
      </w:pPr>
      <w:r w:rsidRPr="00193E24">
        <w:rPr>
          <w:rFonts w:eastAsia="Aptos" w:cstheme="minorHAnsi"/>
          <w:b/>
          <w:bCs/>
          <w:sz w:val="22"/>
          <w:szCs w:val="22"/>
        </w:rPr>
        <w:t>Question numbers and mark allocation.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1"/>
        <w:gridCol w:w="2684"/>
        <w:gridCol w:w="3216"/>
        <w:gridCol w:w="928"/>
        <w:gridCol w:w="1391"/>
      </w:tblGrid>
      <w:tr w:rsidR="004A3E85" w14:paraId="12741F49" w14:textId="77777777" w:rsidTr="00227C39">
        <w:tc>
          <w:tcPr>
            <w:tcW w:w="93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FEEF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280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CF1A3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327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D9C0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Sub-Question / Task</w:t>
            </w:r>
          </w:p>
        </w:tc>
        <w:tc>
          <w:tcPr>
            <w:tcW w:w="93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464EE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Marks</w:t>
            </w:r>
          </w:p>
        </w:tc>
        <w:tc>
          <w:tcPr>
            <w:tcW w:w="140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D18F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A3E85" w14:paraId="4CBEE3B8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002D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A: Short Questions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6ADB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295A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Define server and THREE types (with examples)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3AB5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C29DD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 marks per type</w:t>
            </w:r>
          </w:p>
        </w:tc>
      </w:tr>
      <w:tr w:rsidR="004A3E85" w14:paraId="6EE2ADF6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DAEA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3162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41F11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Tower vs Rack vs Blade Server comparison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BE4C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2B65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 marks per server form factor</w:t>
            </w:r>
          </w:p>
        </w:tc>
      </w:tr>
      <w:tr w:rsidR="004A3E85" w14:paraId="11EB5E87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8A245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D3C2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9723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DBMS function + automation/orchestration in maintenance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F581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21CE5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 marks function, 2 marks automation</w:t>
            </w:r>
          </w:p>
        </w:tc>
      </w:tr>
      <w:tr w:rsidR="004A3E85" w14:paraId="4DCAF758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612A6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2738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8308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FOUR types of data storage + one advantage each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EB521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78A21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mark per type</w:t>
            </w:r>
          </w:p>
        </w:tc>
      </w:tr>
      <w:tr w:rsidR="004A3E85" w14:paraId="3455954F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BF42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5472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1.5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94A7D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RAID types – RAID 0, 1, 5 differences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B9CA4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038A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mark definition, 2 marks per variant</w:t>
            </w:r>
          </w:p>
        </w:tc>
      </w:tr>
      <w:tr w:rsidR="004A3E85" w14:paraId="57420AA3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B8D0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D77C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1.6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744E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FOUR causes of poor database performance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C062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4697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mark per cause</w:t>
            </w:r>
          </w:p>
        </w:tc>
      </w:tr>
      <w:tr w:rsidR="004A3E85" w14:paraId="46857310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EBC1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B: Scenario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70B1A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C2EF" w14:textId="77777777" w:rsidR="004A3E85" w:rsidRDefault="004A3E85" w:rsidP="00227C39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DataVault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Solutions – server, DB, storage, backup, DR strategy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002C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7E6B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 marks per discussion area</w:t>
            </w:r>
          </w:p>
        </w:tc>
      </w:tr>
      <w:tr w:rsidR="004A3E85" w14:paraId="187BD360" w14:textId="77777777" w:rsidTr="00227C39"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FC64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C: Long Questions</w:t>
            </w:r>
          </w:p>
        </w:tc>
        <w:tc>
          <w:tcPr>
            <w:tcW w:w="28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E380E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3.1</w:t>
            </w:r>
          </w:p>
        </w:tc>
        <w:tc>
          <w:tcPr>
            <w:tcW w:w="327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65F8" w14:textId="77777777" w:rsidR="004A3E85" w:rsidRDefault="004A3E85" w:rsidP="00227C39"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NetPulse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– cloud storage types,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tiering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, inventory, backup, monitoring</w:t>
            </w:r>
          </w:p>
        </w:tc>
        <w:tc>
          <w:tcPr>
            <w:tcW w:w="93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E915" w14:textId="77777777" w:rsidR="004A3E85" w:rsidRDefault="004A3E85" w:rsidP="00227C3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35</w:t>
            </w:r>
          </w:p>
        </w:tc>
        <w:tc>
          <w:tcPr>
            <w:tcW w:w="140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AC90" w14:textId="77777777" w:rsidR="004A3E85" w:rsidRDefault="004A3E85" w:rsidP="00227C39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 marks per focus area</w:t>
            </w:r>
          </w:p>
        </w:tc>
      </w:tr>
    </w:tbl>
    <w:p w14:paraId="6962CB91" w14:textId="77777777" w:rsidR="004A3E85" w:rsidRPr="00193E24" w:rsidRDefault="004A3E85" w:rsidP="004A3E85">
      <w:pPr>
        <w:spacing w:line="254" w:lineRule="auto"/>
        <w:jc w:val="both"/>
        <w:rPr>
          <w:rFonts w:cstheme="minorHAnsi"/>
          <w:sz w:val="22"/>
          <w:szCs w:val="22"/>
          <w:lang w:val="en-US"/>
        </w:rPr>
      </w:pPr>
    </w:p>
    <w:p w14:paraId="127DEECE" w14:textId="1096F1B4" w:rsidR="007B52D4" w:rsidRPr="00193E24" w:rsidRDefault="007B52D4" w:rsidP="001A2F7E">
      <w:pPr>
        <w:rPr>
          <w:rFonts w:cstheme="minorHAnsi"/>
          <w:b/>
          <w:bCs/>
          <w:sz w:val="22"/>
          <w:szCs w:val="22"/>
        </w:rPr>
      </w:pPr>
    </w:p>
    <w:sectPr w:rsidR="007B52D4" w:rsidRPr="00193E24" w:rsidSect="00275AD1">
      <w:headerReference w:type="default" r:id="rId16"/>
      <w:footerReference w:type="default" r:id="rId17"/>
      <w:type w:val="continuous"/>
      <w:pgSz w:w="11906" w:h="16838" w:code="9"/>
      <w:pgMar w:top="1843" w:right="1376" w:bottom="1134" w:left="1440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605571" w14:textId="77777777" w:rsidR="00E30362" w:rsidRDefault="00E30362" w:rsidP="00DD0D6B">
      <w:r>
        <w:separator/>
      </w:r>
    </w:p>
  </w:endnote>
  <w:endnote w:type="continuationSeparator" w:id="0">
    <w:p w14:paraId="0347C83B" w14:textId="77777777" w:rsidR="00E30362" w:rsidRDefault="00E30362" w:rsidP="00DD0D6B">
      <w:r>
        <w:continuationSeparator/>
      </w:r>
    </w:p>
  </w:endnote>
  <w:endnote w:type="continuationNotice" w:id="1">
    <w:p w14:paraId="6F2C7EB0" w14:textId="77777777" w:rsidR="00E30362" w:rsidRDefault="00E303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AB6F6D" w14:textId="77777777" w:rsidR="00227C39" w:rsidRPr="00DE5A29" w:rsidRDefault="00E30362" w:rsidP="00227C39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rFonts w:ascii="Calibri" w:eastAsia="Arial MT" w:hAnsi="Calibri" w:cs="Calibri"/>
        <w:color w:val="7F7F7F" w:themeColor="background1" w:themeShade="7F"/>
        <w:spacing w:val="60"/>
        <w:sz w:val="18"/>
        <w:szCs w:val="18"/>
      </w:rPr>
    </w:pPr>
    <w:sdt>
      <w:sdtPr>
        <w:id w:val="1163434124"/>
        <w:docPartObj>
          <w:docPartGallery w:val="Page Numbers (Bottom of Page)"/>
          <w:docPartUnique/>
        </w:docPartObj>
      </w:sdtPr>
      <w:sdtEndPr>
        <w:rPr>
          <w:rFonts w:ascii="Calibri" w:hAnsi="Calibri" w:cs="Calibri"/>
          <w:color w:val="7F7F7F" w:themeColor="background1" w:themeShade="7F"/>
          <w:spacing w:val="60"/>
          <w:sz w:val="18"/>
          <w:szCs w:val="18"/>
        </w:rPr>
      </w:sdtEndPr>
      <w:sdtContent>
        <w:r w:rsidR="00227C39">
          <w:rPr>
            <w:rFonts w:ascii="Calibri" w:hAnsi="Calibri" w:cs="Calibri"/>
            <w:sz w:val="18"/>
            <w:szCs w:val="18"/>
          </w:rPr>
          <w:t>CSS511</w:t>
        </w:r>
        <w:r w:rsidR="00227C39" w:rsidRPr="00DE5A29">
          <w:rPr>
            <w:rFonts w:ascii="Calibri" w:hAnsi="Calibri" w:cs="Calibri"/>
            <w:sz w:val="18"/>
            <w:szCs w:val="18"/>
          </w:rPr>
          <w:t xml:space="preserve">                                                                                                </w:t>
        </w:r>
        <w:r w:rsidR="00227C39">
          <w:rPr>
            <w:rFonts w:ascii="Calibri" w:hAnsi="Calibri" w:cs="Calibri"/>
            <w:sz w:val="18"/>
            <w:szCs w:val="18"/>
          </w:rPr>
          <w:t xml:space="preserve">       </w:t>
        </w:r>
        <w:r w:rsidR="00227C39" w:rsidRPr="00DE5A29">
          <w:rPr>
            <w:rFonts w:ascii="Calibri" w:hAnsi="Calibri" w:cs="Calibri"/>
            <w:sz w:val="18"/>
            <w:szCs w:val="18"/>
          </w:rPr>
          <w:t>OCC: CT</w:t>
        </w:r>
        <w:r w:rsidR="00227C39">
          <w:rPr>
            <w:rFonts w:ascii="Calibri" w:hAnsi="Calibri" w:cs="Calibri"/>
            <w:sz w:val="18"/>
            <w:szCs w:val="18"/>
          </w:rPr>
          <w:t>1</w:t>
        </w:r>
        <w:r w:rsidR="00227C39" w:rsidRPr="00DE5A29">
          <w:rPr>
            <w:rFonts w:ascii="Calibri" w:hAnsi="Calibri" w:cs="Calibri"/>
            <w:sz w:val="18"/>
            <w:szCs w:val="18"/>
          </w:rPr>
          <w:t xml:space="preserve">                                                                                      </w:t>
        </w:r>
        <w:r w:rsidR="00227C39">
          <w:rPr>
            <w:rFonts w:ascii="Calibri" w:hAnsi="Calibri" w:cs="Calibri"/>
            <w:sz w:val="18"/>
            <w:szCs w:val="18"/>
          </w:rPr>
          <w:t xml:space="preserve">        </w:t>
        </w:r>
        <w:r w:rsidR="00227C39" w:rsidRPr="00DE5A29">
          <w:rPr>
            <w:rFonts w:ascii="Calibri" w:hAnsi="Calibri" w:cs="Calibri"/>
            <w:sz w:val="18"/>
            <w:szCs w:val="18"/>
          </w:rPr>
          <w:t xml:space="preserve">        2026</w:t>
        </w:r>
      </w:sdtContent>
    </w:sdt>
  </w:p>
  <w:p w14:paraId="03DE758E" w14:textId="77777777" w:rsidR="00227C39" w:rsidRPr="00DE5A29" w:rsidRDefault="00227C39" w:rsidP="00227C39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sz w:val="12"/>
        <w:szCs w:val="12"/>
      </w:rPr>
    </w:pPr>
    <w:r w:rsidRPr="00DE5A29">
      <w:rPr>
        <w:sz w:val="12"/>
        <w:szCs w:val="12"/>
      </w:rPr>
      <w:t xml:space="preserve"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 </w:t>
    </w:r>
    <w:r w:rsidRPr="00DE5A29">
      <w:rPr>
        <w:b/>
        <w:bCs/>
        <w:sz w:val="12"/>
        <w:szCs w:val="12"/>
      </w:rPr>
      <w:t xml:space="preserve">Directors: R </w:t>
    </w:r>
    <w:proofErr w:type="spellStart"/>
    <w:r w:rsidRPr="00DE5A29">
      <w:rPr>
        <w:b/>
        <w:bCs/>
        <w:sz w:val="12"/>
        <w:szCs w:val="12"/>
      </w:rPr>
      <w:t>Meeske</w:t>
    </w:r>
    <w:proofErr w:type="spellEnd"/>
    <w:r w:rsidRPr="00DE5A29">
      <w:rPr>
        <w:b/>
        <w:bCs/>
        <w:sz w:val="12"/>
        <w:szCs w:val="12"/>
      </w:rPr>
      <w:t xml:space="preserve">, N Tattersall, E Ferreira, B Brown | Co. </w:t>
    </w:r>
    <w:proofErr w:type="spellStart"/>
    <w:r w:rsidRPr="00DE5A29">
      <w:rPr>
        <w:b/>
        <w:bCs/>
        <w:sz w:val="12"/>
        <w:szCs w:val="12"/>
      </w:rPr>
      <w:t>Reg</w:t>
    </w:r>
    <w:proofErr w:type="spellEnd"/>
    <w:r w:rsidRPr="00DE5A29">
      <w:rPr>
        <w:b/>
        <w:bCs/>
        <w:sz w:val="12"/>
        <w:szCs w:val="12"/>
      </w:rPr>
      <w:t xml:space="preserve"> No</w:t>
    </w:r>
    <w:proofErr w:type="gramStart"/>
    <w:r w:rsidRPr="00DE5A29">
      <w:rPr>
        <w:b/>
        <w:bCs/>
        <w:sz w:val="12"/>
        <w:szCs w:val="12"/>
      </w:rPr>
      <w:t>:2005</w:t>
    </w:r>
    <w:proofErr w:type="gramEnd"/>
    <w:r w:rsidRPr="00DE5A29">
      <w:rPr>
        <w:b/>
        <w:bCs/>
        <w:sz w:val="12"/>
        <w:szCs w:val="12"/>
      </w:rPr>
      <w:t>/038944/07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16819F" w14:textId="77777777" w:rsidR="00227C39" w:rsidRPr="008F3EBF" w:rsidRDefault="00E30362" w:rsidP="00227C39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rFonts w:ascii="Calibri" w:eastAsia="Arial MT" w:hAnsi="Calibri" w:cs="Calibri"/>
        <w:color w:val="7F7F7F" w:themeColor="background1" w:themeShade="7F"/>
        <w:spacing w:val="60"/>
        <w:sz w:val="18"/>
        <w:szCs w:val="18"/>
      </w:rPr>
    </w:pPr>
    <w:sdt>
      <w:sdtPr>
        <w:id w:val="-2063011655"/>
        <w:docPartObj>
          <w:docPartGallery w:val="Page Numbers (Bottom of Page)"/>
          <w:docPartUnique/>
        </w:docPartObj>
      </w:sdtPr>
      <w:sdtEndPr>
        <w:rPr>
          <w:rFonts w:ascii="Calibri" w:hAnsi="Calibri" w:cs="Calibri"/>
          <w:color w:val="7F7F7F" w:themeColor="background1" w:themeShade="7F"/>
          <w:spacing w:val="60"/>
          <w:sz w:val="18"/>
          <w:szCs w:val="18"/>
        </w:rPr>
      </w:sdtEndPr>
      <w:sdtContent>
        <w:r w:rsidR="00227C39" w:rsidRPr="008F3EBF">
          <w:rPr>
            <w:rFonts w:ascii="Calibri" w:hAnsi="Calibri" w:cs="Calibri"/>
            <w:sz w:val="18"/>
            <w:szCs w:val="18"/>
          </w:rPr>
          <w:t>GIE521                                                                                                OCC: CT2                                                                                              2026</w:t>
        </w:r>
      </w:sdtContent>
    </w:sdt>
  </w:p>
  <w:p w14:paraId="4A7764E9" w14:textId="77777777" w:rsidR="00227C39" w:rsidRPr="008F3EBF" w:rsidRDefault="00227C39" w:rsidP="00227C39">
    <w:pPr>
      <w:pBdr>
        <w:top w:val="single" w:sz="4" w:space="1" w:color="D9D9D9" w:themeColor="background1" w:themeShade="D9"/>
      </w:pBdr>
      <w:tabs>
        <w:tab w:val="center" w:pos="4513"/>
        <w:tab w:val="right" w:pos="9026"/>
      </w:tabs>
      <w:rPr>
        <w:sz w:val="12"/>
        <w:szCs w:val="12"/>
      </w:rPr>
    </w:pPr>
    <w:r w:rsidRPr="008F3EBF">
      <w:rPr>
        <w:sz w:val="12"/>
        <w:szCs w:val="12"/>
      </w:rPr>
      <w:t xml:space="preserve"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 </w:t>
    </w:r>
    <w:r w:rsidRPr="008F3EBF">
      <w:rPr>
        <w:b/>
        <w:bCs/>
        <w:sz w:val="12"/>
        <w:szCs w:val="12"/>
      </w:rPr>
      <w:t xml:space="preserve">Directors: R </w:t>
    </w:r>
    <w:proofErr w:type="spellStart"/>
    <w:r w:rsidRPr="008F3EBF">
      <w:rPr>
        <w:b/>
        <w:bCs/>
        <w:sz w:val="12"/>
        <w:szCs w:val="12"/>
      </w:rPr>
      <w:t>Meeske</w:t>
    </w:r>
    <w:proofErr w:type="spellEnd"/>
    <w:r w:rsidRPr="008F3EBF">
      <w:rPr>
        <w:b/>
        <w:bCs/>
        <w:sz w:val="12"/>
        <w:szCs w:val="12"/>
      </w:rPr>
      <w:t xml:space="preserve">, N Tattersall, E Ferreira, B Brown | Co. </w:t>
    </w:r>
    <w:proofErr w:type="spellStart"/>
    <w:r w:rsidRPr="008F3EBF">
      <w:rPr>
        <w:b/>
        <w:bCs/>
        <w:sz w:val="12"/>
        <w:szCs w:val="12"/>
      </w:rPr>
      <w:t>Reg</w:t>
    </w:r>
    <w:proofErr w:type="spellEnd"/>
    <w:r w:rsidRPr="008F3EBF">
      <w:rPr>
        <w:b/>
        <w:bCs/>
        <w:sz w:val="12"/>
        <w:szCs w:val="12"/>
      </w:rPr>
      <w:t xml:space="preserve"> No</w:t>
    </w:r>
    <w:proofErr w:type="gramStart"/>
    <w:r w:rsidRPr="008F3EBF">
      <w:rPr>
        <w:b/>
        <w:bCs/>
        <w:sz w:val="12"/>
        <w:szCs w:val="12"/>
      </w:rPr>
      <w:t>:2005</w:t>
    </w:r>
    <w:proofErr w:type="gramEnd"/>
    <w:r w:rsidRPr="008F3EBF">
      <w:rPr>
        <w:b/>
        <w:bCs/>
        <w:sz w:val="12"/>
        <w:szCs w:val="12"/>
      </w:rPr>
      <w:t>/038944/07</w:t>
    </w:r>
  </w:p>
  <w:p w14:paraId="616728AB" w14:textId="77777777" w:rsidR="00227C39" w:rsidRDefault="00227C3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92012"/>
      <w:docPartObj>
        <w:docPartGallery w:val="Page Numbers (Bottom of Page)"/>
        <w:docPartUnique/>
      </w:docPartObj>
    </w:sdtPr>
    <w:sdtEndPr>
      <w:rPr>
        <w:rFonts w:cs="Arial"/>
        <w:sz w:val="18"/>
        <w:szCs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cs="Arial"/>
            <w:sz w:val="18"/>
            <w:szCs w:val="18"/>
          </w:rPr>
        </w:sdtEndPr>
        <w:sdtContent>
          <w:sdt>
            <w:sdtPr>
              <w:rPr>
                <w:rFonts w:ascii="Segoe UI" w:eastAsiaTheme="minorHAnsi" w:hAnsi="Segoe UI" w:cs="Segoe UI"/>
                <w:color w:val="44546A" w:themeColor="text2"/>
                <w:sz w:val="20"/>
                <w:szCs w:val="20"/>
              </w:rPr>
              <w:id w:val="-1083751400"/>
              <w:docPartObj>
                <w:docPartGallery w:val="Page Numbers (Bottom of Page)"/>
                <w:docPartUnique/>
              </w:docPartObj>
            </w:sdtPr>
            <w:sdtEndPr>
              <w:rPr>
                <w:color w:val="7F7F7F" w:themeColor="background1" w:themeShade="7F"/>
                <w:spacing w:val="60"/>
              </w:rPr>
            </w:sdtEndPr>
            <w:sdtContent>
              <w:sdt>
                <w:sdtPr>
                  <w:rPr>
                    <w:rFonts w:ascii="Segoe UI" w:eastAsiaTheme="minorHAnsi" w:hAnsi="Segoe UI" w:cs="Segoe UI"/>
                    <w:color w:val="44546A" w:themeColor="text2"/>
                    <w:sz w:val="20"/>
                    <w:szCs w:val="20"/>
                  </w:rPr>
                  <w:id w:val="1675072306"/>
                  <w:docPartObj>
                    <w:docPartGallery w:val="Page Numbers (Bottom of Page)"/>
                    <w:docPartUnique/>
                  </w:docPartObj>
                </w:sdtPr>
                <w:sdtEndPr>
                  <w:rPr>
                    <w:rFonts w:ascii="Calibri" w:hAnsi="Calibri" w:cs="Calibri"/>
                    <w:color w:val="7F7F7F" w:themeColor="background1" w:themeShade="7F"/>
                    <w:spacing w:val="60"/>
                    <w:sz w:val="18"/>
                    <w:szCs w:val="18"/>
                  </w:rPr>
                </w:sdtEndPr>
                <w:sdtContent>
                  <w:p w14:paraId="28A7DB3D" w14:textId="31C94AB4" w:rsidR="00227C39" w:rsidRPr="00A76683" w:rsidRDefault="00227C39" w:rsidP="006354B1">
                    <w:pPr>
                      <w:pBdr>
                        <w:top w:val="single" w:sz="4" w:space="1" w:color="D9D9D9" w:themeColor="background1" w:themeShade="D9"/>
                      </w:pBdr>
                      <w:tabs>
                        <w:tab w:val="center" w:pos="4513"/>
                        <w:tab w:val="right" w:pos="9026"/>
                      </w:tabs>
                      <w:jc w:val="both"/>
                      <w:rPr>
                        <w:rFonts w:ascii="Calibri" w:eastAsiaTheme="minorHAnsi" w:hAnsi="Calibri" w:cs="Calibri"/>
                        <w:b/>
                        <w:bCs/>
                        <w:color w:val="44546A" w:themeColor="text2"/>
                        <w:sz w:val="18"/>
                        <w:szCs w:val="18"/>
                      </w:rPr>
                    </w:pPr>
                    <w:r>
                      <w:rPr>
                        <w:rFonts w:ascii="Calibri" w:eastAsiaTheme="minorHAnsi" w:hAnsi="Calibri" w:cs="Calibri"/>
                        <w:color w:val="44546A" w:themeColor="text2"/>
                        <w:sz w:val="18"/>
                        <w:szCs w:val="18"/>
                      </w:rPr>
                      <w:t>CF4</w:t>
                    </w:r>
                    <w:r w:rsidRPr="00A76683">
                      <w:rPr>
                        <w:rFonts w:ascii="Calibri" w:eastAsiaTheme="minorHAnsi" w:hAnsi="Calibri" w:cs="Calibri"/>
                        <w:color w:val="44546A" w:themeColor="text2"/>
                        <w:sz w:val="18"/>
                        <w:szCs w:val="18"/>
                      </w:rPr>
                      <w:t>11                                                                                                OCC: C</w:t>
                    </w:r>
                    <w:r>
                      <w:rPr>
                        <w:rFonts w:ascii="Calibri" w:eastAsiaTheme="minorHAnsi" w:hAnsi="Calibri" w:cs="Calibri"/>
                        <w:color w:val="44546A" w:themeColor="text2"/>
                        <w:sz w:val="18"/>
                        <w:szCs w:val="18"/>
                      </w:rPr>
                      <w:t>A</w:t>
                    </w:r>
                    <w:r w:rsidRPr="00A76683">
                      <w:rPr>
                        <w:rFonts w:ascii="Calibri" w:eastAsiaTheme="minorHAnsi" w:hAnsi="Calibri" w:cs="Calibri"/>
                        <w:color w:val="44546A" w:themeColor="text2"/>
                        <w:sz w:val="18"/>
                        <w:szCs w:val="18"/>
                      </w:rPr>
                      <w:t xml:space="preserve">                                                                                              2026</w:t>
                    </w:r>
                  </w:p>
                </w:sdtContent>
              </w:sdt>
            </w:sdtContent>
          </w:sdt>
          <w:p w14:paraId="685F891B" w14:textId="02D1E2E9" w:rsidR="00227C39" w:rsidRPr="006354B1" w:rsidRDefault="00227C39" w:rsidP="006354B1">
            <w:pPr>
              <w:tabs>
                <w:tab w:val="center" w:pos="4513"/>
                <w:tab w:val="right" w:pos="9026"/>
              </w:tabs>
              <w:jc w:val="both"/>
              <w:rPr>
                <w:rFonts w:ascii="Segoe UI" w:eastAsiaTheme="minorHAnsi" w:hAnsi="Segoe UI" w:cs="Segoe UI"/>
                <w:color w:val="44546A" w:themeColor="text2"/>
                <w:sz w:val="12"/>
                <w:szCs w:val="12"/>
              </w:rPr>
            </w:pPr>
            <w:r w:rsidRPr="00A76683">
              <w:rPr>
                <w:rFonts w:ascii="Segoe UI" w:eastAsiaTheme="minorHAnsi" w:hAnsi="Segoe UI" w:cs="Segoe UI"/>
                <w:color w:val="44546A" w:themeColor="text2"/>
                <w:sz w:val="12"/>
                <w:szCs w:val="12"/>
              </w:rPr>
              <w:t xml:space="preserve">In line with industry requirements, 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2014/HE07/004). </w:t>
            </w:r>
            <w:r w:rsidRPr="00A76683">
              <w:rPr>
                <w:rFonts w:ascii="Segoe UI" w:eastAsiaTheme="minorHAnsi" w:hAnsi="Segoe UI" w:cs="Segoe UI"/>
                <w:b/>
                <w:bCs/>
                <w:color w:val="44546A" w:themeColor="text2"/>
                <w:sz w:val="12"/>
                <w:szCs w:val="12"/>
              </w:rPr>
              <w:t xml:space="preserve">Directors: R </w:t>
            </w:r>
            <w:proofErr w:type="spellStart"/>
            <w:r w:rsidRPr="00A76683">
              <w:rPr>
                <w:rFonts w:ascii="Segoe UI" w:eastAsiaTheme="minorHAnsi" w:hAnsi="Segoe UI" w:cs="Segoe UI"/>
                <w:b/>
                <w:bCs/>
                <w:color w:val="44546A" w:themeColor="text2"/>
                <w:sz w:val="12"/>
                <w:szCs w:val="12"/>
              </w:rPr>
              <w:t>Meeske</w:t>
            </w:r>
            <w:proofErr w:type="spellEnd"/>
            <w:r w:rsidRPr="00A76683">
              <w:rPr>
                <w:rFonts w:ascii="Segoe UI" w:eastAsiaTheme="minorHAnsi" w:hAnsi="Segoe UI" w:cs="Segoe UI"/>
                <w:b/>
                <w:bCs/>
                <w:color w:val="44546A" w:themeColor="text2"/>
                <w:sz w:val="12"/>
                <w:szCs w:val="12"/>
              </w:rPr>
              <w:t xml:space="preserve">, N Tattersall, E Ferreira, B Brown | Co. </w:t>
            </w:r>
            <w:proofErr w:type="spellStart"/>
            <w:r w:rsidRPr="00A76683">
              <w:rPr>
                <w:rFonts w:ascii="Segoe UI" w:eastAsiaTheme="minorHAnsi" w:hAnsi="Segoe UI" w:cs="Segoe UI"/>
                <w:b/>
                <w:bCs/>
                <w:color w:val="44546A" w:themeColor="text2"/>
                <w:sz w:val="12"/>
                <w:szCs w:val="12"/>
              </w:rPr>
              <w:t>Reg</w:t>
            </w:r>
            <w:proofErr w:type="spellEnd"/>
            <w:r w:rsidRPr="00A76683">
              <w:rPr>
                <w:rFonts w:ascii="Segoe UI" w:eastAsiaTheme="minorHAnsi" w:hAnsi="Segoe UI" w:cs="Segoe UI"/>
                <w:b/>
                <w:bCs/>
                <w:color w:val="44546A" w:themeColor="text2"/>
                <w:sz w:val="12"/>
                <w:szCs w:val="12"/>
              </w:rPr>
              <w:t xml:space="preserve"> No</w:t>
            </w:r>
            <w:proofErr w:type="gramStart"/>
            <w:r w:rsidRPr="00A76683">
              <w:rPr>
                <w:rFonts w:ascii="Segoe UI" w:eastAsiaTheme="minorHAnsi" w:hAnsi="Segoe UI" w:cs="Segoe UI"/>
                <w:b/>
                <w:bCs/>
                <w:color w:val="44546A" w:themeColor="text2"/>
                <w:sz w:val="12"/>
                <w:szCs w:val="12"/>
              </w:rPr>
              <w:t>:2005</w:t>
            </w:r>
            <w:proofErr w:type="gramEnd"/>
            <w:r w:rsidRPr="00A76683">
              <w:rPr>
                <w:rFonts w:ascii="Segoe UI" w:eastAsiaTheme="minorHAnsi" w:hAnsi="Segoe UI" w:cs="Segoe UI"/>
                <w:b/>
                <w:bCs/>
                <w:color w:val="44546A" w:themeColor="text2"/>
                <w:sz w:val="12"/>
                <w:szCs w:val="12"/>
              </w:rPr>
              <w:t>/038944/07</w:t>
            </w:r>
          </w:p>
        </w:sdtContent>
      </w:sdt>
    </w:sdtContent>
  </w:sdt>
  <w:p w14:paraId="5C8FE3FC" w14:textId="64AE935C" w:rsidR="00227C39" w:rsidRPr="00730C32" w:rsidRDefault="00227C39">
    <w:pPr>
      <w:pStyle w:val="Footer"/>
      <w:rPr>
        <w:sz w:val="20"/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5B9CD2" w14:textId="77777777" w:rsidR="00E30362" w:rsidRDefault="00E30362" w:rsidP="00DD0D6B">
      <w:r>
        <w:separator/>
      </w:r>
    </w:p>
  </w:footnote>
  <w:footnote w:type="continuationSeparator" w:id="0">
    <w:p w14:paraId="188D9CDC" w14:textId="77777777" w:rsidR="00E30362" w:rsidRDefault="00E30362" w:rsidP="00DD0D6B">
      <w:r>
        <w:continuationSeparator/>
      </w:r>
    </w:p>
  </w:footnote>
  <w:footnote w:type="continuationNotice" w:id="1">
    <w:p w14:paraId="7B78FE51" w14:textId="77777777" w:rsidR="00E30362" w:rsidRDefault="00E3036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4E109E" w14:textId="77777777" w:rsidR="00227C39" w:rsidRDefault="00227C39">
    <w:pPr>
      <w:pStyle w:val="BodyText"/>
      <w:spacing w:line="14" w:lineRule="auto"/>
    </w:pPr>
    <w:r>
      <w:rPr>
        <w:noProof/>
        <w:lang w:val="en-ZA"/>
      </w:rPr>
      <w:drawing>
        <wp:anchor distT="0" distB="0" distL="114300" distR="114300" simplePos="0" relativeHeight="251662848" behindDoc="0" locked="0" layoutInCell="1" allowOverlap="1" wp14:anchorId="73932D65" wp14:editId="70416ACF">
          <wp:simplePos x="0" y="0"/>
          <wp:positionH relativeFrom="page">
            <wp:posOffset>12065</wp:posOffset>
          </wp:positionH>
          <wp:positionV relativeFrom="paragraph">
            <wp:posOffset>-495935</wp:posOffset>
          </wp:positionV>
          <wp:extent cx="7543165" cy="860425"/>
          <wp:effectExtent l="0" t="0" r="0" b="0"/>
          <wp:wrapThrough wrapText="bothSides">
            <wp:wrapPolygon edited="0">
              <wp:start x="0" y="0"/>
              <wp:lineTo x="0" y="10043"/>
              <wp:lineTo x="17892" y="15303"/>
              <wp:lineTo x="17892" y="17216"/>
              <wp:lineTo x="18165" y="17694"/>
              <wp:lineTo x="18983" y="18651"/>
              <wp:lineTo x="19256" y="18651"/>
              <wp:lineTo x="20893" y="17694"/>
              <wp:lineTo x="21275" y="17216"/>
              <wp:lineTo x="21056" y="2869"/>
              <wp:lineTo x="20565" y="1913"/>
              <wp:lineTo x="17183" y="0"/>
              <wp:lineTo x="0" y="0"/>
            </wp:wrapPolygon>
          </wp:wrapThrough>
          <wp:docPr id="51655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61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A23658" w14:textId="2FC2DBA6" w:rsidR="00227C39" w:rsidRDefault="00227C39">
    <w:pPr>
      <w:pStyle w:val="Header"/>
    </w:pPr>
    <w:r>
      <w:rPr>
        <w:noProof/>
      </w:rPr>
      <w:drawing>
        <wp:anchor distT="0" distB="0" distL="114300" distR="114300" simplePos="0" relativeHeight="251660800" behindDoc="0" locked="0" layoutInCell="1" allowOverlap="1" wp14:anchorId="61712BFF" wp14:editId="4F1F2C82">
          <wp:simplePos x="0" y="0"/>
          <wp:positionH relativeFrom="margin">
            <wp:align>center</wp:align>
          </wp:positionH>
          <wp:positionV relativeFrom="paragraph">
            <wp:posOffset>-427355</wp:posOffset>
          </wp:positionV>
          <wp:extent cx="7543165" cy="860425"/>
          <wp:effectExtent l="0" t="0" r="0" b="0"/>
          <wp:wrapThrough wrapText="bothSides">
            <wp:wrapPolygon edited="0">
              <wp:start x="0" y="0"/>
              <wp:lineTo x="0" y="10043"/>
              <wp:lineTo x="17892" y="15303"/>
              <wp:lineTo x="17892" y="17216"/>
              <wp:lineTo x="18165" y="17694"/>
              <wp:lineTo x="18983" y="18651"/>
              <wp:lineTo x="19256" y="18651"/>
              <wp:lineTo x="20893" y="17694"/>
              <wp:lineTo x="21275" y="17216"/>
              <wp:lineTo x="21056" y="2869"/>
              <wp:lineTo x="20565" y="1913"/>
              <wp:lineTo x="17183" y="0"/>
              <wp:lineTo x="0" y="0"/>
            </wp:wrapPolygon>
          </wp:wrapThrough>
          <wp:docPr id="5491616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161617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C1953"/>
    <w:multiLevelType w:val="hybridMultilevel"/>
    <w:tmpl w:val="8834BBE8"/>
    <w:lvl w:ilvl="0" w:tplc="343A2688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008160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ACD02D1C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E2FC96AE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1D4418E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E820C14C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FABA7598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C3BEE5B0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4EBA8382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1">
    <w:nsid w:val="11550DF6"/>
    <w:multiLevelType w:val="multilevel"/>
    <w:tmpl w:val="7398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C11F4A"/>
    <w:multiLevelType w:val="multilevel"/>
    <w:tmpl w:val="423A0B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F832B3"/>
    <w:multiLevelType w:val="hybridMultilevel"/>
    <w:tmpl w:val="5EE6F2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C8290C"/>
    <w:multiLevelType w:val="multilevel"/>
    <w:tmpl w:val="C3BA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1B14EC4"/>
    <w:multiLevelType w:val="hybridMultilevel"/>
    <w:tmpl w:val="FAA4F002"/>
    <w:lvl w:ilvl="0" w:tplc="02108AA2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5D6D9FA">
      <w:numFmt w:val="bullet"/>
      <w:lvlText w:val="•"/>
      <w:lvlJc w:val="left"/>
      <w:pPr>
        <w:ind w:left="1413" w:hanging="360"/>
      </w:pPr>
      <w:rPr>
        <w:rFonts w:hint="default"/>
        <w:lang w:val="en-US" w:eastAsia="en-US" w:bidi="ar-SA"/>
      </w:rPr>
    </w:lvl>
    <w:lvl w:ilvl="2" w:tplc="F2FC3A4A">
      <w:numFmt w:val="bullet"/>
      <w:lvlText w:val="•"/>
      <w:lvlJc w:val="left"/>
      <w:pPr>
        <w:ind w:left="2066" w:hanging="360"/>
      </w:pPr>
      <w:rPr>
        <w:rFonts w:hint="default"/>
        <w:lang w:val="en-US" w:eastAsia="en-US" w:bidi="ar-SA"/>
      </w:rPr>
    </w:lvl>
    <w:lvl w:ilvl="3" w:tplc="B04A8964">
      <w:numFmt w:val="bullet"/>
      <w:lvlText w:val="•"/>
      <w:lvlJc w:val="left"/>
      <w:pPr>
        <w:ind w:left="2719" w:hanging="360"/>
      </w:pPr>
      <w:rPr>
        <w:rFonts w:hint="default"/>
        <w:lang w:val="en-US" w:eastAsia="en-US" w:bidi="ar-SA"/>
      </w:rPr>
    </w:lvl>
    <w:lvl w:ilvl="4" w:tplc="677EA7E8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5" w:tplc="E6D0534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6" w:tplc="27204658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7" w:tplc="10E8E3BE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8" w:tplc="96A6D796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</w:abstractNum>
  <w:abstractNum w:abstractNumId="6">
    <w:nsid w:val="29851024"/>
    <w:multiLevelType w:val="multilevel"/>
    <w:tmpl w:val="CD48F01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0236E1"/>
    <w:multiLevelType w:val="multilevel"/>
    <w:tmpl w:val="02F028D4"/>
    <w:lvl w:ilvl="0"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360536"/>
    <w:multiLevelType w:val="multilevel"/>
    <w:tmpl w:val="FE4E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B60A86"/>
    <w:multiLevelType w:val="multilevel"/>
    <w:tmpl w:val="FE4E9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75D39BB"/>
    <w:multiLevelType w:val="multilevel"/>
    <w:tmpl w:val="0F463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F95743B"/>
    <w:multiLevelType w:val="hybridMultilevel"/>
    <w:tmpl w:val="78724FF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3D2001B"/>
    <w:multiLevelType w:val="multilevel"/>
    <w:tmpl w:val="6F52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7F77F7A"/>
    <w:multiLevelType w:val="multilevel"/>
    <w:tmpl w:val="665EA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B11505"/>
    <w:multiLevelType w:val="hybridMultilevel"/>
    <w:tmpl w:val="49DAB93A"/>
    <w:lvl w:ilvl="0" w:tplc="9D789BA8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1E196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FA648298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A2B8DA7C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7856F3C4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6C20749A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B3845DF6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37901120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62D620C0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15">
    <w:nsid w:val="511269EB"/>
    <w:multiLevelType w:val="multilevel"/>
    <w:tmpl w:val="2FA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957385E"/>
    <w:multiLevelType w:val="multilevel"/>
    <w:tmpl w:val="7B9802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  <w:color w:val="auto"/>
      </w:rPr>
    </w:lvl>
  </w:abstractNum>
  <w:abstractNum w:abstractNumId="17">
    <w:nsid w:val="5D6C33F6"/>
    <w:multiLevelType w:val="multilevel"/>
    <w:tmpl w:val="2820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0B31091"/>
    <w:multiLevelType w:val="hybridMultilevel"/>
    <w:tmpl w:val="662C3020"/>
    <w:lvl w:ilvl="0" w:tplc="A6EAD8FA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FE29C2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5AF628B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2D50A936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26D402AE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12B2B086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6" w:tplc="85DE11A8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7" w:tplc="D7FA47B2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8" w:tplc="D302AFD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</w:abstractNum>
  <w:abstractNum w:abstractNumId="19">
    <w:nsid w:val="61CF0384"/>
    <w:multiLevelType w:val="hybridMultilevel"/>
    <w:tmpl w:val="2B26C226"/>
    <w:lvl w:ilvl="0" w:tplc="B4C46E66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A86D5C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D1D68150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65C6D7AC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89A89782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FD80D5FA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6" w:tplc="531CA8C6"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7" w:tplc="538218E0">
      <w:numFmt w:val="bullet"/>
      <w:lvlText w:val="•"/>
      <w:lvlJc w:val="left"/>
      <w:pPr>
        <w:ind w:left="5248" w:hanging="360"/>
      </w:pPr>
      <w:rPr>
        <w:rFonts w:hint="default"/>
        <w:lang w:val="en-US" w:eastAsia="en-US" w:bidi="ar-SA"/>
      </w:rPr>
    </w:lvl>
    <w:lvl w:ilvl="8" w:tplc="9C18B7DC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</w:abstractNum>
  <w:abstractNum w:abstractNumId="20">
    <w:nsid w:val="6BDC1586"/>
    <w:multiLevelType w:val="hybridMultilevel"/>
    <w:tmpl w:val="D41607D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716DBD"/>
    <w:multiLevelType w:val="hybridMultilevel"/>
    <w:tmpl w:val="BAEC70E0"/>
    <w:lvl w:ilvl="0" w:tplc="E2DEF530">
      <w:start w:val="1"/>
      <w:numFmt w:val="bullet"/>
      <w:lvlText w:val="•"/>
      <w:lvlJc w:val="left"/>
      <w:pPr>
        <w:ind w:left="720" w:hanging="360"/>
      </w:pPr>
    </w:lvl>
    <w:lvl w:ilvl="1" w:tplc="E07EE94A">
      <w:numFmt w:val="decimal"/>
      <w:lvlText w:val=""/>
      <w:lvlJc w:val="left"/>
    </w:lvl>
    <w:lvl w:ilvl="2" w:tplc="822EBC04">
      <w:numFmt w:val="decimal"/>
      <w:lvlText w:val=""/>
      <w:lvlJc w:val="left"/>
    </w:lvl>
    <w:lvl w:ilvl="3" w:tplc="82CEA68C">
      <w:numFmt w:val="decimal"/>
      <w:lvlText w:val=""/>
      <w:lvlJc w:val="left"/>
    </w:lvl>
    <w:lvl w:ilvl="4" w:tplc="B97C4BB2">
      <w:numFmt w:val="decimal"/>
      <w:lvlText w:val=""/>
      <w:lvlJc w:val="left"/>
    </w:lvl>
    <w:lvl w:ilvl="5" w:tplc="76B8F990">
      <w:numFmt w:val="decimal"/>
      <w:lvlText w:val=""/>
      <w:lvlJc w:val="left"/>
    </w:lvl>
    <w:lvl w:ilvl="6" w:tplc="BE787938">
      <w:numFmt w:val="decimal"/>
      <w:lvlText w:val=""/>
      <w:lvlJc w:val="left"/>
    </w:lvl>
    <w:lvl w:ilvl="7" w:tplc="FB0A4624">
      <w:numFmt w:val="decimal"/>
      <w:lvlText w:val=""/>
      <w:lvlJc w:val="left"/>
    </w:lvl>
    <w:lvl w:ilvl="8" w:tplc="3A3689F4">
      <w:numFmt w:val="decimal"/>
      <w:lvlText w:val=""/>
      <w:lvlJc w:val="left"/>
    </w:lvl>
  </w:abstractNum>
  <w:abstractNum w:abstractNumId="22">
    <w:nsid w:val="746638DE"/>
    <w:multiLevelType w:val="multilevel"/>
    <w:tmpl w:val="B7A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6A5729F"/>
    <w:multiLevelType w:val="hybridMultilevel"/>
    <w:tmpl w:val="01B258A2"/>
    <w:lvl w:ilvl="0" w:tplc="C7A0D436">
      <w:numFmt w:val="bullet"/>
      <w:lvlText w:val=""/>
      <w:lvlJc w:val="left"/>
      <w:pPr>
        <w:ind w:left="75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285D98">
      <w:numFmt w:val="bullet"/>
      <w:lvlText w:val="•"/>
      <w:lvlJc w:val="left"/>
      <w:pPr>
        <w:ind w:left="1401" w:hanging="360"/>
      </w:pPr>
      <w:rPr>
        <w:rFonts w:hint="default"/>
        <w:lang w:val="en-US" w:eastAsia="en-US" w:bidi="ar-SA"/>
      </w:rPr>
    </w:lvl>
    <w:lvl w:ilvl="2" w:tplc="1BC47BC8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1736DEC2">
      <w:numFmt w:val="bullet"/>
      <w:lvlText w:val="•"/>
      <w:lvlJc w:val="left"/>
      <w:pPr>
        <w:ind w:left="2683" w:hanging="360"/>
      </w:pPr>
      <w:rPr>
        <w:rFonts w:hint="default"/>
        <w:lang w:val="en-US" w:eastAsia="en-US" w:bidi="ar-SA"/>
      </w:rPr>
    </w:lvl>
    <w:lvl w:ilvl="4" w:tplc="3F54EFCC"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5" w:tplc="1A4ACE86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88443104">
      <w:numFmt w:val="bullet"/>
      <w:lvlText w:val="•"/>
      <w:lvlJc w:val="left"/>
      <w:pPr>
        <w:ind w:left="4606" w:hanging="360"/>
      </w:pPr>
      <w:rPr>
        <w:rFonts w:hint="default"/>
        <w:lang w:val="en-US" w:eastAsia="en-US" w:bidi="ar-SA"/>
      </w:rPr>
    </w:lvl>
    <w:lvl w:ilvl="7" w:tplc="C27EE04A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8" w:tplc="365860BA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</w:abstractNum>
  <w:abstractNum w:abstractNumId="24">
    <w:nsid w:val="78C57070"/>
    <w:multiLevelType w:val="multilevel"/>
    <w:tmpl w:val="9050DB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AC95512"/>
    <w:multiLevelType w:val="hybridMultilevel"/>
    <w:tmpl w:val="C1CEB446"/>
    <w:lvl w:ilvl="0" w:tplc="6CC65AAA">
      <w:numFmt w:val="bullet"/>
      <w:lvlText w:val=""/>
      <w:lvlJc w:val="left"/>
      <w:pPr>
        <w:ind w:left="74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F86818">
      <w:numFmt w:val="bullet"/>
      <w:lvlText w:val="•"/>
      <w:lvlJc w:val="left"/>
      <w:pPr>
        <w:ind w:left="1383" w:hanging="360"/>
      </w:pPr>
      <w:rPr>
        <w:rFonts w:hint="default"/>
        <w:lang w:val="en-US" w:eastAsia="en-US" w:bidi="ar-SA"/>
      </w:rPr>
    </w:lvl>
    <w:lvl w:ilvl="2" w:tplc="F230A7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3" w:tplc="0DF027E6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4" w:tplc="0E760416">
      <w:numFmt w:val="bullet"/>
      <w:lvlText w:val="•"/>
      <w:lvlJc w:val="left"/>
      <w:pPr>
        <w:ind w:left="3313" w:hanging="360"/>
      </w:pPr>
      <w:rPr>
        <w:rFonts w:hint="default"/>
        <w:lang w:val="en-US" w:eastAsia="en-US" w:bidi="ar-SA"/>
      </w:rPr>
    </w:lvl>
    <w:lvl w:ilvl="5" w:tplc="0796570A">
      <w:numFmt w:val="bullet"/>
      <w:lvlText w:val="•"/>
      <w:lvlJc w:val="left"/>
      <w:pPr>
        <w:ind w:left="3956" w:hanging="360"/>
      </w:pPr>
      <w:rPr>
        <w:rFonts w:hint="default"/>
        <w:lang w:val="en-US" w:eastAsia="en-US" w:bidi="ar-SA"/>
      </w:rPr>
    </w:lvl>
    <w:lvl w:ilvl="6" w:tplc="9CD4DC60">
      <w:numFmt w:val="bullet"/>
      <w:lvlText w:val="•"/>
      <w:lvlJc w:val="left"/>
      <w:pPr>
        <w:ind w:left="4599" w:hanging="360"/>
      </w:pPr>
      <w:rPr>
        <w:rFonts w:hint="default"/>
        <w:lang w:val="en-US" w:eastAsia="en-US" w:bidi="ar-SA"/>
      </w:rPr>
    </w:lvl>
    <w:lvl w:ilvl="7" w:tplc="0A28F8B4">
      <w:numFmt w:val="bullet"/>
      <w:lvlText w:val="•"/>
      <w:lvlJc w:val="left"/>
      <w:pPr>
        <w:ind w:left="5242" w:hanging="360"/>
      </w:pPr>
      <w:rPr>
        <w:rFonts w:hint="default"/>
        <w:lang w:val="en-US" w:eastAsia="en-US" w:bidi="ar-SA"/>
      </w:rPr>
    </w:lvl>
    <w:lvl w:ilvl="8" w:tplc="A1F49166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</w:abstractNum>
  <w:abstractNum w:abstractNumId="26">
    <w:nsid w:val="7F7A38D5"/>
    <w:multiLevelType w:val="multilevel"/>
    <w:tmpl w:val="E56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21"/>
  </w:num>
  <w:num w:numId="5">
    <w:abstractNumId w:val="16"/>
  </w:num>
  <w:num w:numId="6">
    <w:abstractNumId w:val="25"/>
  </w:num>
  <w:num w:numId="7">
    <w:abstractNumId w:val="5"/>
  </w:num>
  <w:num w:numId="8">
    <w:abstractNumId w:val="23"/>
  </w:num>
  <w:num w:numId="9">
    <w:abstractNumId w:val="0"/>
  </w:num>
  <w:num w:numId="10">
    <w:abstractNumId w:val="14"/>
  </w:num>
  <w:num w:numId="11">
    <w:abstractNumId w:val="19"/>
  </w:num>
  <w:num w:numId="12">
    <w:abstractNumId w:val="18"/>
  </w:num>
  <w:num w:numId="13">
    <w:abstractNumId w:val="22"/>
  </w:num>
  <w:num w:numId="14">
    <w:abstractNumId w:val="26"/>
  </w:num>
  <w:num w:numId="15">
    <w:abstractNumId w:val="12"/>
  </w:num>
  <w:num w:numId="16">
    <w:abstractNumId w:val="1"/>
  </w:num>
  <w:num w:numId="17">
    <w:abstractNumId w:val="7"/>
  </w:num>
  <w:num w:numId="18">
    <w:abstractNumId w:val="10"/>
  </w:num>
  <w:num w:numId="19">
    <w:abstractNumId w:val="2"/>
  </w:num>
  <w:num w:numId="20">
    <w:abstractNumId w:val="13"/>
  </w:num>
  <w:num w:numId="21">
    <w:abstractNumId w:val="4"/>
  </w:num>
  <w:num w:numId="22">
    <w:abstractNumId w:val="9"/>
  </w:num>
  <w:num w:numId="23">
    <w:abstractNumId w:val="24"/>
  </w:num>
  <w:num w:numId="24">
    <w:abstractNumId w:val="15"/>
  </w:num>
  <w:num w:numId="25">
    <w:abstractNumId w:val="3"/>
  </w:num>
  <w:num w:numId="26">
    <w:abstractNumId w:val="20"/>
  </w:num>
  <w:num w:numId="27">
    <w:abstractNumId w:val="8"/>
  </w:num>
  <w:num w:numId="28">
    <w:abstractNumId w:val="6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851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0Njc0MDOyMLOwMDZT0lEKTi0uzszPAykwNK0FAMYwMrYtAAAA"/>
  </w:docVars>
  <w:rsids>
    <w:rsidRoot w:val="00AE5A78"/>
    <w:rsid w:val="0000151B"/>
    <w:rsid w:val="00003815"/>
    <w:rsid w:val="000050A8"/>
    <w:rsid w:val="00005EC5"/>
    <w:rsid w:val="00006734"/>
    <w:rsid w:val="00007762"/>
    <w:rsid w:val="00010771"/>
    <w:rsid w:val="0001118D"/>
    <w:rsid w:val="00012897"/>
    <w:rsid w:val="00012BC4"/>
    <w:rsid w:val="000135BD"/>
    <w:rsid w:val="0001382D"/>
    <w:rsid w:val="00014163"/>
    <w:rsid w:val="000143A5"/>
    <w:rsid w:val="000162A3"/>
    <w:rsid w:val="000163F7"/>
    <w:rsid w:val="0001667E"/>
    <w:rsid w:val="00020225"/>
    <w:rsid w:val="00020603"/>
    <w:rsid w:val="000209B5"/>
    <w:rsid w:val="0002311E"/>
    <w:rsid w:val="00023850"/>
    <w:rsid w:val="000248BC"/>
    <w:rsid w:val="000253CE"/>
    <w:rsid w:val="00025540"/>
    <w:rsid w:val="00025EC4"/>
    <w:rsid w:val="00026BC1"/>
    <w:rsid w:val="00030554"/>
    <w:rsid w:val="00030CDA"/>
    <w:rsid w:val="0003101D"/>
    <w:rsid w:val="00032A9D"/>
    <w:rsid w:val="00033666"/>
    <w:rsid w:val="00034601"/>
    <w:rsid w:val="000417DC"/>
    <w:rsid w:val="0004327D"/>
    <w:rsid w:val="00043970"/>
    <w:rsid w:val="00044C8B"/>
    <w:rsid w:val="00046D82"/>
    <w:rsid w:val="000500CD"/>
    <w:rsid w:val="000501C4"/>
    <w:rsid w:val="00050360"/>
    <w:rsid w:val="000504F0"/>
    <w:rsid w:val="00054006"/>
    <w:rsid w:val="00054942"/>
    <w:rsid w:val="00054D2A"/>
    <w:rsid w:val="0005595D"/>
    <w:rsid w:val="000559FB"/>
    <w:rsid w:val="00055F21"/>
    <w:rsid w:val="000561D9"/>
    <w:rsid w:val="00056379"/>
    <w:rsid w:val="0005753F"/>
    <w:rsid w:val="00061094"/>
    <w:rsid w:val="00062E9B"/>
    <w:rsid w:val="00064C85"/>
    <w:rsid w:val="00065A91"/>
    <w:rsid w:val="000664D8"/>
    <w:rsid w:val="00066604"/>
    <w:rsid w:val="000673C5"/>
    <w:rsid w:val="000701CF"/>
    <w:rsid w:val="00070C24"/>
    <w:rsid w:val="000727EB"/>
    <w:rsid w:val="0007655B"/>
    <w:rsid w:val="0007663E"/>
    <w:rsid w:val="00077320"/>
    <w:rsid w:val="000817B1"/>
    <w:rsid w:val="000821BB"/>
    <w:rsid w:val="00084307"/>
    <w:rsid w:val="000844AE"/>
    <w:rsid w:val="000855C9"/>
    <w:rsid w:val="00086314"/>
    <w:rsid w:val="00087C7B"/>
    <w:rsid w:val="00087D1F"/>
    <w:rsid w:val="00091303"/>
    <w:rsid w:val="00091651"/>
    <w:rsid w:val="00093A24"/>
    <w:rsid w:val="00094391"/>
    <w:rsid w:val="00094797"/>
    <w:rsid w:val="000950A9"/>
    <w:rsid w:val="000A0334"/>
    <w:rsid w:val="000A03ED"/>
    <w:rsid w:val="000A0E3A"/>
    <w:rsid w:val="000A39D6"/>
    <w:rsid w:val="000A3DD8"/>
    <w:rsid w:val="000A494A"/>
    <w:rsid w:val="000A52FC"/>
    <w:rsid w:val="000A58A1"/>
    <w:rsid w:val="000A6D08"/>
    <w:rsid w:val="000B1100"/>
    <w:rsid w:val="000B1A0D"/>
    <w:rsid w:val="000B1D04"/>
    <w:rsid w:val="000B4BDF"/>
    <w:rsid w:val="000B5191"/>
    <w:rsid w:val="000B6340"/>
    <w:rsid w:val="000B63AA"/>
    <w:rsid w:val="000B739A"/>
    <w:rsid w:val="000B7C41"/>
    <w:rsid w:val="000C0360"/>
    <w:rsid w:val="000C04CE"/>
    <w:rsid w:val="000C1175"/>
    <w:rsid w:val="000C1B5F"/>
    <w:rsid w:val="000C2EFD"/>
    <w:rsid w:val="000C3B1E"/>
    <w:rsid w:val="000C479B"/>
    <w:rsid w:val="000C49DA"/>
    <w:rsid w:val="000C6235"/>
    <w:rsid w:val="000C7887"/>
    <w:rsid w:val="000C7BEC"/>
    <w:rsid w:val="000D188D"/>
    <w:rsid w:val="000D1926"/>
    <w:rsid w:val="000D1B9D"/>
    <w:rsid w:val="000D3856"/>
    <w:rsid w:val="000D5200"/>
    <w:rsid w:val="000D58DF"/>
    <w:rsid w:val="000D667D"/>
    <w:rsid w:val="000D6F12"/>
    <w:rsid w:val="000E16EB"/>
    <w:rsid w:val="000E180F"/>
    <w:rsid w:val="000E211F"/>
    <w:rsid w:val="000E4B35"/>
    <w:rsid w:val="000E4D2D"/>
    <w:rsid w:val="000E62C5"/>
    <w:rsid w:val="000E672E"/>
    <w:rsid w:val="000E6809"/>
    <w:rsid w:val="000E696E"/>
    <w:rsid w:val="000E75E1"/>
    <w:rsid w:val="000E7E70"/>
    <w:rsid w:val="000F22CA"/>
    <w:rsid w:val="000F3390"/>
    <w:rsid w:val="000F3745"/>
    <w:rsid w:val="000F412F"/>
    <w:rsid w:val="000F4139"/>
    <w:rsid w:val="000F513C"/>
    <w:rsid w:val="000F5A29"/>
    <w:rsid w:val="000F5A53"/>
    <w:rsid w:val="000F676A"/>
    <w:rsid w:val="000F6FD7"/>
    <w:rsid w:val="000F72FA"/>
    <w:rsid w:val="000F7D8D"/>
    <w:rsid w:val="00100530"/>
    <w:rsid w:val="00100C02"/>
    <w:rsid w:val="00102A9A"/>
    <w:rsid w:val="00103146"/>
    <w:rsid w:val="001038FE"/>
    <w:rsid w:val="001051F2"/>
    <w:rsid w:val="00105F5E"/>
    <w:rsid w:val="001068DA"/>
    <w:rsid w:val="00107476"/>
    <w:rsid w:val="001075D2"/>
    <w:rsid w:val="001107BC"/>
    <w:rsid w:val="001113A0"/>
    <w:rsid w:val="00111ADB"/>
    <w:rsid w:val="00113597"/>
    <w:rsid w:val="00113950"/>
    <w:rsid w:val="00114950"/>
    <w:rsid w:val="001153C1"/>
    <w:rsid w:val="00116F69"/>
    <w:rsid w:val="00120F1E"/>
    <w:rsid w:val="00122E85"/>
    <w:rsid w:val="00123D79"/>
    <w:rsid w:val="001240A7"/>
    <w:rsid w:val="0012451E"/>
    <w:rsid w:val="0012583F"/>
    <w:rsid w:val="00126491"/>
    <w:rsid w:val="0012673A"/>
    <w:rsid w:val="001308BC"/>
    <w:rsid w:val="001326A4"/>
    <w:rsid w:val="00132CAF"/>
    <w:rsid w:val="00134D5D"/>
    <w:rsid w:val="00136620"/>
    <w:rsid w:val="00136740"/>
    <w:rsid w:val="00136C46"/>
    <w:rsid w:val="00136F7D"/>
    <w:rsid w:val="00141B60"/>
    <w:rsid w:val="00142BB7"/>
    <w:rsid w:val="00142EF4"/>
    <w:rsid w:val="00143B38"/>
    <w:rsid w:val="00143D9C"/>
    <w:rsid w:val="00146151"/>
    <w:rsid w:val="00147DF4"/>
    <w:rsid w:val="001500C0"/>
    <w:rsid w:val="001508AA"/>
    <w:rsid w:val="001517B9"/>
    <w:rsid w:val="00151E16"/>
    <w:rsid w:val="001535D1"/>
    <w:rsid w:val="00153CC9"/>
    <w:rsid w:val="00154303"/>
    <w:rsid w:val="00154F72"/>
    <w:rsid w:val="001554C8"/>
    <w:rsid w:val="00157557"/>
    <w:rsid w:val="001604F9"/>
    <w:rsid w:val="00161A56"/>
    <w:rsid w:val="00161BE3"/>
    <w:rsid w:val="00161CA0"/>
    <w:rsid w:val="0016212E"/>
    <w:rsid w:val="00163209"/>
    <w:rsid w:val="00164D61"/>
    <w:rsid w:val="00167473"/>
    <w:rsid w:val="00167698"/>
    <w:rsid w:val="00167858"/>
    <w:rsid w:val="001719C2"/>
    <w:rsid w:val="00171A97"/>
    <w:rsid w:val="00172CA5"/>
    <w:rsid w:val="00173AA3"/>
    <w:rsid w:val="001744E0"/>
    <w:rsid w:val="0017550B"/>
    <w:rsid w:val="00175710"/>
    <w:rsid w:val="00175955"/>
    <w:rsid w:val="00176E14"/>
    <w:rsid w:val="00177824"/>
    <w:rsid w:val="00181201"/>
    <w:rsid w:val="0018215A"/>
    <w:rsid w:val="001850D0"/>
    <w:rsid w:val="00187E3E"/>
    <w:rsid w:val="00187ED1"/>
    <w:rsid w:val="0019059F"/>
    <w:rsid w:val="001916C5"/>
    <w:rsid w:val="00192367"/>
    <w:rsid w:val="00192D54"/>
    <w:rsid w:val="001932CF"/>
    <w:rsid w:val="00193E24"/>
    <w:rsid w:val="001942B0"/>
    <w:rsid w:val="00194BE5"/>
    <w:rsid w:val="00195015"/>
    <w:rsid w:val="00196261"/>
    <w:rsid w:val="00196564"/>
    <w:rsid w:val="00196B6D"/>
    <w:rsid w:val="00197411"/>
    <w:rsid w:val="0019768E"/>
    <w:rsid w:val="00197953"/>
    <w:rsid w:val="00197BD8"/>
    <w:rsid w:val="001A117F"/>
    <w:rsid w:val="001A1423"/>
    <w:rsid w:val="001A151A"/>
    <w:rsid w:val="001A1EA4"/>
    <w:rsid w:val="001A2F7E"/>
    <w:rsid w:val="001A3EB9"/>
    <w:rsid w:val="001A4569"/>
    <w:rsid w:val="001A5369"/>
    <w:rsid w:val="001A70A9"/>
    <w:rsid w:val="001A77B1"/>
    <w:rsid w:val="001A7E33"/>
    <w:rsid w:val="001B1524"/>
    <w:rsid w:val="001B18B8"/>
    <w:rsid w:val="001B2CB8"/>
    <w:rsid w:val="001B38D1"/>
    <w:rsid w:val="001B392B"/>
    <w:rsid w:val="001B4138"/>
    <w:rsid w:val="001B4FE8"/>
    <w:rsid w:val="001B691E"/>
    <w:rsid w:val="001B7417"/>
    <w:rsid w:val="001B7D7C"/>
    <w:rsid w:val="001C069D"/>
    <w:rsid w:val="001C290C"/>
    <w:rsid w:val="001C2B8C"/>
    <w:rsid w:val="001C334F"/>
    <w:rsid w:val="001C3AE4"/>
    <w:rsid w:val="001C3AF7"/>
    <w:rsid w:val="001C4CE3"/>
    <w:rsid w:val="001C4F2E"/>
    <w:rsid w:val="001C5765"/>
    <w:rsid w:val="001C6433"/>
    <w:rsid w:val="001C6E63"/>
    <w:rsid w:val="001D0C96"/>
    <w:rsid w:val="001D247F"/>
    <w:rsid w:val="001D2B3A"/>
    <w:rsid w:val="001D387F"/>
    <w:rsid w:val="001D3956"/>
    <w:rsid w:val="001D3ACF"/>
    <w:rsid w:val="001D7163"/>
    <w:rsid w:val="001E0C2C"/>
    <w:rsid w:val="001E178A"/>
    <w:rsid w:val="001E18E2"/>
    <w:rsid w:val="001E22B6"/>
    <w:rsid w:val="001E3635"/>
    <w:rsid w:val="001E598F"/>
    <w:rsid w:val="001E621E"/>
    <w:rsid w:val="001E66C6"/>
    <w:rsid w:val="001E6A7D"/>
    <w:rsid w:val="001E737B"/>
    <w:rsid w:val="001E7F5E"/>
    <w:rsid w:val="001F0601"/>
    <w:rsid w:val="001F0609"/>
    <w:rsid w:val="001F07C6"/>
    <w:rsid w:val="001F11B9"/>
    <w:rsid w:val="001F2DAA"/>
    <w:rsid w:val="001F32C0"/>
    <w:rsid w:val="001F390A"/>
    <w:rsid w:val="001F39C4"/>
    <w:rsid w:val="001F5F70"/>
    <w:rsid w:val="001F648A"/>
    <w:rsid w:val="001F6764"/>
    <w:rsid w:val="001F713A"/>
    <w:rsid w:val="001F728D"/>
    <w:rsid w:val="001F72AC"/>
    <w:rsid w:val="00200EB5"/>
    <w:rsid w:val="0020317E"/>
    <w:rsid w:val="002043A6"/>
    <w:rsid w:val="00204F91"/>
    <w:rsid w:val="0020510C"/>
    <w:rsid w:val="002054C6"/>
    <w:rsid w:val="00205FB4"/>
    <w:rsid w:val="002068FA"/>
    <w:rsid w:val="00206A19"/>
    <w:rsid w:val="00206F3C"/>
    <w:rsid w:val="00210924"/>
    <w:rsid w:val="00210F5B"/>
    <w:rsid w:val="002117E7"/>
    <w:rsid w:val="00213307"/>
    <w:rsid w:val="00213754"/>
    <w:rsid w:val="0021404D"/>
    <w:rsid w:val="00216CB5"/>
    <w:rsid w:val="0021716A"/>
    <w:rsid w:val="002207F1"/>
    <w:rsid w:val="0022138D"/>
    <w:rsid w:val="00221F7C"/>
    <w:rsid w:val="002230A1"/>
    <w:rsid w:val="002234EB"/>
    <w:rsid w:val="0022380A"/>
    <w:rsid w:val="00224EF3"/>
    <w:rsid w:val="00225454"/>
    <w:rsid w:val="002257DB"/>
    <w:rsid w:val="00225D58"/>
    <w:rsid w:val="002274FB"/>
    <w:rsid w:val="00227BC7"/>
    <w:rsid w:val="00227C39"/>
    <w:rsid w:val="00227E39"/>
    <w:rsid w:val="002302D3"/>
    <w:rsid w:val="002330AE"/>
    <w:rsid w:val="002344BA"/>
    <w:rsid w:val="0023495D"/>
    <w:rsid w:val="00235C25"/>
    <w:rsid w:val="002409EC"/>
    <w:rsid w:val="00241E39"/>
    <w:rsid w:val="002435ED"/>
    <w:rsid w:val="00243A83"/>
    <w:rsid w:val="002444B0"/>
    <w:rsid w:val="00244BA0"/>
    <w:rsid w:val="00244E8C"/>
    <w:rsid w:val="00246FAC"/>
    <w:rsid w:val="0024751D"/>
    <w:rsid w:val="0025235E"/>
    <w:rsid w:val="00252DDD"/>
    <w:rsid w:val="00252E27"/>
    <w:rsid w:val="0025391D"/>
    <w:rsid w:val="00254B91"/>
    <w:rsid w:val="00255D46"/>
    <w:rsid w:val="002573CC"/>
    <w:rsid w:val="0025779F"/>
    <w:rsid w:val="00257954"/>
    <w:rsid w:val="002604DF"/>
    <w:rsid w:val="00260620"/>
    <w:rsid w:val="002615D0"/>
    <w:rsid w:val="002617FD"/>
    <w:rsid w:val="00261F50"/>
    <w:rsid w:val="00262ED8"/>
    <w:rsid w:val="002658C7"/>
    <w:rsid w:val="002660A9"/>
    <w:rsid w:val="00270DA1"/>
    <w:rsid w:val="00271438"/>
    <w:rsid w:val="00275AD1"/>
    <w:rsid w:val="002777AB"/>
    <w:rsid w:val="00277866"/>
    <w:rsid w:val="00280C0F"/>
    <w:rsid w:val="00281AD2"/>
    <w:rsid w:val="00282560"/>
    <w:rsid w:val="002831AC"/>
    <w:rsid w:val="0028725D"/>
    <w:rsid w:val="00291267"/>
    <w:rsid w:val="00291659"/>
    <w:rsid w:val="0029180C"/>
    <w:rsid w:val="0029253D"/>
    <w:rsid w:val="00293126"/>
    <w:rsid w:val="002937D0"/>
    <w:rsid w:val="00297A92"/>
    <w:rsid w:val="002A009D"/>
    <w:rsid w:val="002A05B8"/>
    <w:rsid w:val="002A1D2D"/>
    <w:rsid w:val="002A2B5C"/>
    <w:rsid w:val="002A52F7"/>
    <w:rsid w:val="002A5347"/>
    <w:rsid w:val="002A69C7"/>
    <w:rsid w:val="002A74F6"/>
    <w:rsid w:val="002A7BF8"/>
    <w:rsid w:val="002B06CF"/>
    <w:rsid w:val="002B088E"/>
    <w:rsid w:val="002B24E1"/>
    <w:rsid w:val="002B2964"/>
    <w:rsid w:val="002B3089"/>
    <w:rsid w:val="002B4A27"/>
    <w:rsid w:val="002B5D92"/>
    <w:rsid w:val="002B60FA"/>
    <w:rsid w:val="002B6EAA"/>
    <w:rsid w:val="002B7E7B"/>
    <w:rsid w:val="002C0031"/>
    <w:rsid w:val="002C0911"/>
    <w:rsid w:val="002C0D3C"/>
    <w:rsid w:val="002C1DAC"/>
    <w:rsid w:val="002C305B"/>
    <w:rsid w:val="002C3C59"/>
    <w:rsid w:val="002C43E6"/>
    <w:rsid w:val="002C651E"/>
    <w:rsid w:val="002C6D77"/>
    <w:rsid w:val="002D0E85"/>
    <w:rsid w:val="002D14D1"/>
    <w:rsid w:val="002D16C3"/>
    <w:rsid w:val="002D17BD"/>
    <w:rsid w:val="002D2165"/>
    <w:rsid w:val="002D2D9C"/>
    <w:rsid w:val="002D2F9C"/>
    <w:rsid w:val="002D43CE"/>
    <w:rsid w:val="002D49A7"/>
    <w:rsid w:val="002D5276"/>
    <w:rsid w:val="002D5CF0"/>
    <w:rsid w:val="002D6351"/>
    <w:rsid w:val="002D643E"/>
    <w:rsid w:val="002E20B9"/>
    <w:rsid w:val="002E44DB"/>
    <w:rsid w:val="002E529C"/>
    <w:rsid w:val="002E5777"/>
    <w:rsid w:val="002E5CF1"/>
    <w:rsid w:val="002E5EB6"/>
    <w:rsid w:val="002E6825"/>
    <w:rsid w:val="002E6A2F"/>
    <w:rsid w:val="002E7B19"/>
    <w:rsid w:val="002F00B4"/>
    <w:rsid w:val="002F0509"/>
    <w:rsid w:val="002F0570"/>
    <w:rsid w:val="002F15ED"/>
    <w:rsid w:val="002F1D09"/>
    <w:rsid w:val="002F1D7F"/>
    <w:rsid w:val="002F2656"/>
    <w:rsid w:val="002F3088"/>
    <w:rsid w:val="002F3825"/>
    <w:rsid w:val="002F3F54"/>
    <w:rsid w:val="002F4001"/>
    <w:rsid w:val="002F4738"/>
    <w:rsid w:val="002F55FD"/>
    <w:rsid w:val="002F5E49"/>
    <w:rsid w:val="002F600F"/>
    <w:rsid w:val="002F7EBB"/>
    <w:rsid w:val="002F7FB9"/>
    <w:rsid w:val="00300BD5"/>
    <w:rsid w:val="003014B3"/>
    <w:rsid w:val="00301F80"/>
    <w:rsid w:val="003029F7"/>
    <w:rsid w:val="00303A97"/>
    <w:rsid w:val="003041B4"/>
    <w:rsid w:val="0030463C"/>
    <w:rsid w:val="00305732"/>
    <w:rsid w:val="00307F9A"/>
    <w:rsid w:val="003123C9"/>
    <w:rsid w:val="00313ACA"/>
    <w:rsid w:val="0031447E"/>
    <w:rsid w:val="00316460"/>
    <w:rsid w:val="00316542"/>
    <w:rsid w:val="00320F99"/>
    <w:rsid w:val="00321D87"/>
    <w:rsid w:val="00322380"/>
    <w:rsid w:val="00322DA6"/>
    <w:rsid w:val="00322DE0"/>
    <w:rsid w:val="00322F58"/>
    <w:rsid w:val="0032494A"/>
    <w:rsid w:val="0032528E"/>
    <w:rsid w:val="00325CCE"/>
    <w:rsid w:val="003266C1"/>
    <w:rsid w:val="00326DB0"/>
    <w:rsid w:val="0032768C"/>
    <w:rsid w:val="00330E91"/>
    <w:rsid w:val="00331B3C"/>
    <w:rsid w:val="003323A1"/>
    <w:rsid w:val="003323F7"/>
    <w:rsid w:val="003327BA"/>
    <w:rsid w:val="00336E58"/>
    <w:rsid w:val="00337605"/>
    <w:rsid w:val="00341718"/>
    <w:rsid w:val="00341D8A"/>
    <w:rsid w:val="00342E41"/>
    <w:rsid w:val="00343682"/>
    <w:rsid w:val="00343A62"/>
    <w:rsid w:val="00343FA5"/>
    <w:rsid w:val="00345A9C"/>
    <w:rsid w:val="00346E4A"/>
    <w:rsid w:val="0035107E"/>
    <w:rsid w:val="00352D14"/>
    <w:rsid w:val="003576AA"/>
    <w:rsid w:val="00357DE5"/>
    <w:rsid w:val="00357E46"/>
    <w:rsid w:val="00362FA2"/>
    <w:rsid w:val="0036336C"/>
    <w:rsid w:val="003636AF"/>
    <w:rsid w:val="00364F1C"/>
    <w:rsid w:val="00365C18"/>
    <w:rsid w:val="0037211E"/>
    <w:rsid w:val="003722D5"/>
    <w:rsid w:val="00372D27"/>
    <w:rsid w:val="00372E3A"/>
    <w:rsid w:val="00373E31"/>
    <w:rsid w:val="00374022"/>
    <w:rsid w:val="003744F3"/>
    <w:rsid w:val="0038387B"/>
    <w:rsid w:val="00385932"/>
    <w:rsid w:val="00386843"/>
    <w:rsid w:val="00386920"/>
    <w:rsid w:val="003873DA"/>
    <w:rsid w:val="00390211"/>
    <w:rsid w:val="00392513"/>
    <w:rsid w:val="003932C3"/>
    <w:rsid w:val="0039367D"/>
    <w:rsid w:val="00393C9C"/>
    <w:rsid w:val="00393ED9"/>
    <w:rsid w:val="00394EC8"/>
    <w:rsid w:val="0039624C"/>
    <w:rsid w:val="003A2381"/>
    <w:rsid w:val="003A248B"/>
    <w:rsid w:val="003A26CB"/>
    <w:rsid w:val="003A2E50"/>
    <w:rsid w:val="003A371B"/>
    <w:rsid w:val="003A3D33"/>
    <w:rsid w:val="003A4CF3"/>
    <w:rsid w:val="003A54F5"/>
    <w:rsid w:val="003A6C0B"/>
    <w:rsid w:val="003A7A6D"/>
    <w:rsid w:val="003A7F16"/>
    <w:rsid w:val="003B2D52"/>
    <w:rsid w:val="003B3482"/>
    <w:rsid w:val="003B4A2A"/>
    <w:rsid w:val="003B59CC"/>
    <w:rsid w:val="003B5ABC"/>
    <w:rsid w:val="003B5E28"/>
    <w:rsid w:val="003B602E"/>
    <w:rsid w:val="003B6B9C"/>
    <w:rsid w:val="003B7479"/>
    <w:rsid w:val="003C1D92"/>
    <w:rsid w:val="003C2217"/>
    <w:rsid w:val="003C4070"/>
    <w:rsid w:val="003C5604"/>
    <w:rsid w:val="003D0CC4"/>
    <w:rsid w:val="003D0F76"/>
    <w:rsid w:val="003D17FE"/>
    <w:rsid w:val="003D24C6"/>
    <w:rsid w:val="003D2CED"/>
    <w:rsid w:val="003D2D0F"/>
    <w:rsid w:val="003D3515"/>
    <w:rsid w:val="003D4107"/>
    <w:rsid w:val="003D43BD"/>
    <w:rsid w:val="003D450D"/>
    <w:rsid w:val="003D4D91"/>
    <w:rsid w:val="003D4EA6"/>
    <w:rsid w:val="003D5030"/>
    <w:rsid w:val="003D583E"/>
    <w:rsid w:val="003D6EC2"/>
    <w:rsid w:val="003E0BCC"/>
    <w:rsid w:val="003E2A5B"/>
    <w:rsid w:val="003E2EB1"/>
    <w:rsid w:val="003E37F1"/>
    <w:rsid w:val="003E5448"/>
    <w:rsid w:val="003E6441"/>
    <w:rsid w:val="003E6D99"/>
    <w:rsid w:val="003E78C8"/>
    <w:rsid w:val="003F01C4"/>
    <w:rsid w:val="003F1604"/>
    <w:rsid w:val="003F1C7D"/>
    <w:rsid w:val="003F2DC9"/>
    <w:rsid w:val="003F3198"/>
    <w:rsid w:val="003F3983"/>
    <w:rsid w:val="003F4EC5"/>
    <w:rsid w:val="003F5FFA"/>
    <w:rsid w:val="003F66CD"/>
    <w:rsid w:val="003F766D"/>
    <w:rsid w:val="00400767"/>
    <w:rsid w:val="004012AB"/>
    <w:rsid w:val="00402C10"/>
    <w:rsid w:val="004035F6"/>
    <w:rsid w:val="00404CB1"/>
    <w:rsid w:val="004078D4"/>
    <w:rsid w:val="00410149"/>
    <w:rsid w:val="004112D8"/>
    <w:rsid w:val="00411FFA"/>
    <w:rsid w:val="0041225B"/>
    <w:rsid w:val="00412B1B"/>
    <w:rsid w:val="00413DBE"/>
    <w:rsid w:val="00413DE2"/>
    <w:rsid w:val="004141E3"/>
    <w:rsid w:val="00414E4E"/>
    <w:rsid w:val="00414FC0"/>
    <w:rsid w:val="0041703B"/>
    <w:rsid w:val="00420678"/>
    <w:rsid w:val="00420F31"/>
    <w:rsid w:val="0042154C"/>
    <w:rsid w:val="004226BC"/>
    <w:rsid w:val="00424F49"/>
    <w:rsid w:val="00426BDF"/>
    <w:rsid w:val="00427338"/>
    <w:rsid w:val="00430121"/>
    <w:rsid w:val="0043095D"/>
    <w:rsid w:val="00430F3E"/>
    <w:rsid w:val="004310AD"/>
    <w:rsid w:val="00431DE7"/>
    <w:rsid w:val="00431FF8"/>
    <w:rsid w:val="00432030"/>
    <w:rsid w:val="00432B44"/>
    <w:rsid w:val="00432EF4"/>
    <w:rsid w:val="00432FB2"/>
    <w:rsid w:val="00433EA8"/>
    <w:rsid w:val="00434074"/>
    <w:rsid w:val="0043664B"/>
    <w:rsid w:val="00441761"/>
    <w:rsid w:val="004433F5"/>
    <w:rsid w:val="004439BD"/>
    <w:rsid w:val="00445677"/>
    <w:rsid w:val="004459E9"/>
    <w:rsid w:val="00445BB5"/>
    <w:rsid w:val="00446503"/>
    <w:rsid w:val="00446869"/>
    <w:rsid w:val="00451661"/>
    <w:rsid w:val="00452168"/>
    <w:rsid w:val="00452231"/>
    <w:rsid w:val="0045288E"/>
    <w:rsid w:val="00455241"/>
    <w:rsid w:val="00455C44"/>
    <w:rsid w:val="00455FFC"/>
    <w:rsid w:val="00457737"/>
    <w:rsid w:val="00457BF6"/>
    <w:rsid w:val="00457FB1"/>
    <w:rsid w:val="0046051D"/>
    <w:rsid w:val="00461414"/>
    <w:rsid w:val="004639AB"/>
    <w:rsid w:val="004640D6"/>
    <w:rsid w:val="004641CB"/>
    <w:rsid w:val="0046504E"/>
    <w:rsid w:val="00465AAE"/>
    <w:rsid w:val="0046641C"/>
    <w:rsid w:val="00467B8A"/>
    <w:rsid w:val="00467FB9"/>
    <w:rsid w:val="00471700"/>
    <w:rsid w:val="0047217D"/>
    <w:rsid w:val="004723AE"/>
    <w:rsid w:val="00474FBA"/>
    <w:rsid w:val="004758FC"/>
    <w:rsid w:val="00480F19"/>
    <w:rsid w:val="00484AF2"/>
    <w:rsid w:val="00486439"/>
    <w:rsid w:val="00486DEB"/>
    <w:rsid w:val="0048717E"/>
    <w:rsid w:val="0049131D"/>
    <w:rsid w:val="00493106"/>
    <w:rsid w:val="0049396B"/>
    <w:rsid w:val="0049466C"/>
    <w:rsid w:val="00494A4E"/>
    <w:rsid w:val="004958C6"/>
    <w:rsid w:val="00495972"/>
    <w:rsid w:val="00495CC6"/>
    <w:rsid w:val="00496705"/>
    <w:rsid w:val="004A18F1"/>
    <w:rsid w:val="004A287C"/>
    <w:rsid w:val="004A2951"/>
    <w:rsid w:val="004A2DAF"/>
    <w:rsid w:val="004A3AAD"/>
    <w:rsid w:val="004A3DCE"/>
    <w:rsid w:val="004A3E85"/>
    <w:rsid w:val="004A4175"/>
    <w:rsid w:val="004A664C"/>
    <w:rsid w:val="004A7374"/>
    <w:rsid w:val="004A7C30"/>
    <w:rsid w:val="004A7FFA"/>
    <w:rsid w:val="004B05AD"/>
    <w:rsid w:val="004B0D2A"/>
    <w:rsid w:val="004B0DCC"/>
    <w:rsid w:val="004B1088"/>
    <w:rsid w:val="004B1316"/>
    <w:rsid w:val="004B1963"/>
    <w:rsid w:val="004B1FFE"/>
    <w:rsid w:val="004B3B83"/>
    <w:rsid w:val="004B3DE6"/>
    <w:rsid w:val="004B4B18"/>
    <w:rsid w:val="004B61A5"/>
    <w:rsid w:val="004B671D"/>
    <w:rsid w:val="004B6F9D"/>
    <w:rsid w:val="004C03FB"/>
    <w:rsid w:val="004C16CA"/>
    <w:rsid w:val="004C18DB"/>
    <w:rsid w:val="004C6697"/>
    <w:rsid w:val="004C6B97"/>
    <w:rsid w:val="004C6DB3"/>
    <w:rsid w:val="004C7861"/>
    <w:rsid w:val="004D0FC6"/>
    <w:rsid w:val="004D2297"/>
    <w:rsid w:val="004D2EB6"/>
    <w:rsid w:val="004D3A31"/>
    <w:rsid w:val="004D3B6C"/>
    <w:rsid w:val="004D3FE4"/>
    <w:rsid w:val="004D57E1"/>
    <w:rsid w:val="004E0672"/>
    <w:rsid w:val="004E12E9"/>
    <w:rsid w:val="004E14F5"/>
    <w:rsid w:val="004E2687"/>
    <w:rsid w:val="004E2CDF"/>
    <w:rsid w:val="004E3F46"/>
    <w:rsid w:val="004E5C21"/>
    <w:rsid w:val="004E5D07"/>
    <w:rsid w:val="004E7D24"/>
    <w:rsid w:val="004F0897"/>
    <w:rsid w:val="004F089F"/>
    <w:rsid w:val="004F2BA0"/>
    <w:rsid w:val="004F3210"/>
    <w:rsid w:val="004F5C55"/>
    <w:rsid w:val="004F63CD"/>
    <w:rsid w:val="004F67C6"/>
    <w:rsid w:val="004F77BC"/>
    <w:rsid w:val="004F7836"/>
    <w:rsid w:val="005003A5"/>
    <w:rsid w:val="0050051C"/>
    <w:rsid w:val="005018B3"/>
    <w:rsid w:val="005031E4"/>
    <w:rsid w:val="00503CD4"/>
    <w:rsid w:val="005059F0"/>
    <w:rsid w:val="00506BE5"/>
    <w:rsid w:val="005075E1"/>
    <w:rsid w:val="00512E7B"/>
    <w:rsid w:val="00513132"/>
    <w:rsid w:val="00513998"/>
    <w:rsid w:val="005148F2"/>
    <w:rsid w:val="00514E6F"/>
    <w:rsid w:val="0051771F"/>
    <w:rsid w:val="00521B98"/>
    <w:rsid w:val="005223B5"/>
    <w:rsid w:val="00523C88"/>
    <w:rsid w:val="00527E79"/>
    <w:rsid w:val="00527EE0"/>
    <w:rsid w:val="0053000B"/>
    <w:rsid w:val="00530293"/>
    <w:rsid w:val="00531D4A"/>
    <w:rsid w:val="00533402"/>
    <w:rsid w:val="00535416"/>
    <w:rsid w:val="005357A3"/>
    <w:rsid w:val="0053765E"/>
    <w:rsid w:val="0054074B"/>
    <w:rsid w:val="00541E4F"/>
    <w:rsid w:val="00545A03"/>
    <w:rsid w:val="00545D75"/>
    <w:rsid w:val="00546308"/>
    <w:rsid w:val="00550BA6"/>
    <w:rsid w:val="0055273B"/>
    <w:rsid w:val="00552BD2"/>
    <w:rsid w:val="0055584A"/>
    <w:rsid w:val="005562CC"/>
    <w:rsid w:val="0055750B"/>
    <w:rsid w:val="005601F3"/>
    <w:rsid w:val="0056132F"/>
    <w:rsid w:val="00561CCD"/>
    <w:rsid w:val="00561DEC"/>
    <w:rsid w:val="00562F80"/>
    <w:rsid w:val="00564785"/>
    <w:rsid w:val="005657BA"/>
    <w:rsid w:val="00566773"/>
    <w:rsid w:val="005669DC"/>
    <w:rsid w:val="00567246"/>
    <w:rsid w:val="00574A2E"/>
    <w:rsid w:val="00574D13"/>
    <w:rsid w:val="00574F66"/>
    <w:rsid w:val="00575BEF"/>
    <w:rsid w:val="00575C4F"/>
    <w:rsid w:val="0057687C"/>
    <w:rsid w:val="00576A05"/>
    <w:rsid w:val="005774D7"/>
    <w:rsid w:val="00577BD7"/>
    <w:rsid w:val="005800CC"/>
    <w:rsid w:val="005808B8"/>
    <w:rsid w:val="0058143E"/>
    <w:rsid w:val="005814C9"/>
    <w:rsid w:val="0058236A"/>
    <w:rsid w:val="00582EE9"/>
    <w:rsid w:val="005832A2"/>
    <w:rsid w:val="0058334D"/>
    <w:rsid w:val="00584C73"/>
    <w:rsid w:val="00585217"/>
    <w:rsid w:val="00586BF5"/>
    <w:rsid w:val="00586D1A"/>
    <w:rsid w:val="00587C4D"/>
    <w:rsid w:val="0059274C"/>
    <w:rsid w:val="00592AF5"/>
    <w:rsid w:val="00593355"/>
    <w:rsid w:val="00596EFA"/>
    <w:rsid w:val="00597714"/>
    <w:rsid w:val="005A062C"/>
    <w:rsid w:val="005A2288"/>
    <w:rsid w:val="005A4CEA"/>
    <w:rsid w:val="005A6C8E"/>
    <w:rsid w:val="005A6D70"/>
    <w:rsid w:val="005A7BAA"/>
    <w:rsid w:val="005B07B2"/>
    <w:rsid w:val="005B0B9E"/>
    <w:rsid w:val="005B2BB5"/>
    <w:rsid w:val="005B3972"/>
    <w:rsid w:val="005B3DFF"/>
    <w:rsid w:val="005B5809"/>
    <w:rsid w:val="005B71B9"/>
    <w:rsid w:val="005C03CC"/>
    <w:rsid w:val="005C1BF0"/>
    <w:rsid w:val="005C1C98"/>
    <w:rsid w:val="005C2631"/>
    <w:rsid w:val="005C2D8B"/>
    <w:rsid w:val="005C420D"/>
    <w:rsid w:val="005C4B60"/>
    <w:rsid w:val="005C5B38"/>
    <w:rsid w:val="005C7CA9"/>
    <w:rsid w:val="005C7D14"/>
    <w:rsid w:val="005C7E0D"/>
    <w:rsid w:val="005D1D5C"/>
    <w:rsid w:val="005D40DA"/>
    <w:rsid w:val="005D4C0D"/>
    <w:rsid w:val="005D4D08"/>
    <w:rsid w:val="005D55F6"/>
    <w:rsid w:val="005D6A69"/>
    <w:rsid w:val="005D6EA0"/>
    <w:rsid w:val="005D736C"/>
    <w:rsid w:val="005E1B0D"/>
    <w:rsid w:val="005E2E65"/>
    <w:rsid w:val="005E31DF"/>
    <w:rsid w:val="005E4C76"/>
    <w:rsid w:val="005E56F3"/>
    <w:rsid w:val="005E6143"/>
    <w:rsid w:val="005E61DD"/>
    <w:rsid w:val="005E626F"/>
    <w:rsid w:val="005E6335"/>
    <w:rsid w:val="005E72DF"/>
    <w:rsid w:val="005E7D82"/>
    <w:rsid w:val="005F20CE"/>
    <w:rsid w:val="005F2230"/>
    <w:rsid w:val="005F2CB3"/>
    <w:rsid w:val="005F354F"/>
    <w:rsid w:val="005F364A"/>
    <w:rsid w:val="005F3BAD"/>
    <w:rsid w:val="005F4D3D"/>
    <w:rsid w:val="005F56F5"/>
    <w:rsid w:val="005F5A8A"/>
    <w:rsid w:val="005F6062"/>
    <w:rsid w:val="005F7414"/>
    <w:rsid w:val="00601864"/>
    <w:rsid w:val="00601B21"/>
    <w:rsid w:val="00601D1A"/>
    <w:rsid w:val="00602463"/>
    <w:rsid w:val="00603061"/>
    <w:rsid w:val="0060386D"/>
    <w:rsid w:val="00604201"/>
    <w:rsid w:val="006054A7"/>
    <w:rsid w:val="00605539"/>
    <w:rsid w:val="00606128"/>
    <w:rsid w:val="00607247"/>
    <w:rsid w:val="00607282"/>
    <w:rsid w:val="0061117F"/>
    <w:rsid w:val="00611513"/>
    <w:rsid w:val="00611EF2"/>
    <w:rsid w:val="00614411"/>
    <w:rsid w:val="00614EFE"/>
    <w:rsid w:val="00615FE8"/>
    <w:rsid w:val="00616B8B"/>
    <w:rsid w:val="006212EC"/>
    <w:rsid w:val="00621368"/>
    <w:rsid w:val="0062188D"/>
    <w:rsid w:val="00621A34"/>
    <w:rsid w:val="00623127"/>
    <w:rsid w:val="006242B3"/>
    <w:rsid w:val="00624692"/>
    <w:rsid w:val="00624AD6"/>
    <w:rsid w:val="0062603D"/>
    <w:rsid w:val="006278F1"/>
    <w:rsid w:val="006326C7"/>
    <w:rsid w:val="006354B1"/>
    <w:rsid w:val="00635A5C"/>
    <w:rsid w:val="006369E9"/>
    <w:rsid w:val="00637921"/>
    <w:rsid w:val="00637ECF"/>
    <w:rsid w:val="00640259"/>
    <w:rsid w:val="0064070B"/>
    <w:rsid w:val="00642664"/>
    <w:rsid w:val="00643511"/>
    <w:rsid w:val="00644DCE"/>
    <w:rsid w:val="00645728"/>
    <w:rsid w:val="00645971"/>
    <w:rsid w:val="00645EBA"/>
    <w:rsid w:val="006513ED"/>
    <w:rsid w:val="006521A0"/>
    <w:rsid w:val="006522AD"/>
    <w:rsid w:val="006535BB"/>
    <w:rsid w:val="00654DDC"/>
    <w:rsid w:val="00655E5E"/>
    <w:rsid w:val="00655FAD"/>
    <w:rsid w:val="006579DD"/>
    <w:rsid w:val="00657C4C"/>
    <w:rsid w:val="00657C7B"/>
    <w:rsid w:val="00660418"/>
    <w:rsid w:val="006605D3"/>
    <w:rsid w:val="00660731"/>
    <w:rsid w:val="00660DD2"/>
    <w:rsid w:val="006615F3"/>
    <w:rsid w:val="006618EF"/>
    <w:rsid w:val="00662724"/>
    <w:rsid w:val="006636F4"/>
    <w:rsid w:val="00664203"/>
    <w:rsid w:val="00664CD2"/>
    <w:rsid w:val="00666EF4"/>
    <w:rsid w:val="006675BE"/>
    <w:rsid w:val="00671599"/>
    <w:rsid w:val="006715CB"/>
    <w:rsid w:val="00671C53"/>
    <w:rsid w:val="00671E5A"/>
    <w:rsid w:val="00672C3E"/>
    <w:rsid w:val="0067543E"/>
    <w:rsid w:val="006773C2"/>
    <w:rsid w:val="0067747F"/>
    <w:rsid w:val="006775DC"/>
    <w:rsid w:val="0068030D"/>
    <w:rsid w:val="006812B9"/>
    <w:rsid w:val="00682630"/>
    <w:rsid w:val="006830FF"/>
    <w:rsid w:val="00683698"/>
    <w:rsid w:val="0068447C"/>
    <w:rsid w:val="00687DE0"/>
    <w:rsid w:val="0069046B"/>
    <w:rsid w:val="00691526"/>
    <w:rsid w:val="00691AEA"/>
    <w:rsid w:val="0069331C"/>
    <w:rsid w:val="00695D81"/>
    <w:rsid w:val="00695E77"/>
    <w:rsid w:val="00697029"/>
    <w:rsid w:val="0069789D"/>
    <w:rsid w:val="006A170A"/>
    <w:rsid w:val="006A28FF"/>
    <w:rsid w:val="006A2E31"/>
    <w:rsid w:val="006A5263"/>
    <w:rsid w:val="006A549A"/>
    <w:rsid w:val="006A5DB3"/>
    <w:rsid w:val="006B021D"/>
    <w:rsid w:val="006B0487"/>
    <w:rsid w:val="006B06E3"/>
    <w:rsid w:val="006B1228"/>
    <w:rsid w:val="006B1568"/>
    <w:rsid w:val="006B1698"/>
    <w:rsid w:val="006B343F"/>
    <w:rsid w:val="006B36C4"/>
    <w:rsid w:val="006B447A"/>
    <w:rsid w:val="006B5FBB"/>
    <w:rsid w:val="006B7CF5"/>
    <w:rsid w:val="006C1A5A"/>
    <w:rsid w:val="006C28D6"/>
    <w:rsid w:val="006C34EC"/>
    <w:rsid w:val="006C35A7"/>
    <w:rsid w:val="006C4543"/>
    <w:rsid w:val="006C531D"/>
    <w:rsid w:val="006C62CE"/>
    <w:rsid w:val="006C694E"/>
    <w:rsid w:val="006C73D9"/>
    <w:rsid w:val="006D0630"/>
    <w:rsid w:val="006D0C4B"/>
    <w:rsid w:val="006D0FD8"/>
    <w:rsid w:val="006D25DA"/>
    <w:rsid w:val="006D3700"/>
    <w:rsid w:val="006D52AC"/>
    <w:rsid w:val="006D57B9"/>
    <w:rsid w:val="006D69E0"/>
    <w:rsid w:val="006E09C4"/>
    <w:rsid w:val="006E2F81"/>
    <w:rsid w:val="006E3101"/>
    <w:rsid w:val="006E712E"/>
    <w:rsid w:val="006E7154"/>
    <w:rsid w:val="006E7D43"/>
    <w:rsid w:val="006F024F"/>
    <w:rsid w:val="006F1601"/>
    <w:rsid w:val="006F2FB2"/>
    <w:rsid w:val="006F453D"/>
    <w:rsid w:val="006F50FD"/>
    <w:rsid w:val="006F6326"/>
    <w:rsid w:val="006F71E8"/>
    <w:rsid w:val="006F7C49"/>
    <w:rsid w:val="007000B3"/>
    <w:rsid w:val="00700EAD"/>
    <w:rsid w:val="00702AFD"/>
    <w:rsid w:val="00703A05"/>
    <w:rsid w:val="0070413C"/>
    <w:rsid w:val="007047DC"/>
    <w:rsid w:val="0070491F"/>
    <w:rsid w:val="0071086A"/>
    <w:rsid w:val="0071108E"/>
    <w:rsid w:val="00712621"/>
    <w:rsid w:val="0071363D"/>
    <w:rsid w:val="0071458B"/>
    <w:rsid w:val="00714E28"/>
    <w:rsid w:val="00716711"/>
    <w:rsid w:val="0072112D"/>
    <w:rsid w:val="00721618"/>
    <w:rsid w:val="00721786"/>
    <w:rsid w:val="00722608"/>
    <w:rsid w:val="00722896"/>
    <w:rsid w:val="007229F2"/>
    <w:rsid w:val="00723CCC"/>
    <w:rsid w:val="00726305"/>
    <w:rsid w:val="00726DD2"/>
    <w:rsid w:val="00730901"/>
    <w:rsid w:val="00730C32"/>
    <w:rsid w:val="0073355B"/>
    <w:rsid w:val="00733F6E"/>
    <w:rsid w:val="00734032"/>
    <w:rsid w:val="00735B59"/>
    <w:rsid w:val="00737AA4"/>
    <w:rsid w:val="00741CD4"/>
    <w:rsid w:val="00741E6A"/>
    <w:rsid w:val="00743572"/>
    <w:rsid w:val="0074370A"/>
    <w:rsid w:val="00743D33"/>
    <w:rsid w:val="00744D31"/>
    <w:rsid w:val="00745448"/>
    <w:rsid w:val="00745853"/>
    <w:rsid w:val="0074610D"/>
    <w:rsid w:val="00746952"/>
    <w:rsid w:val="00746B97"/>
    <w:rsid w:val="007471C5"/>
    <w:rsid w:val="007474E7"/>
    <w:rsid w:val="00747585"/>
    <w:rsid w:val="007501BD"/>
    <w:rsid w:val="00751A52"/>
    <w:rsid w:val="00752895"/>
    <w:rsid w:val="00753208"/>
    <w:rsid w:val="007537F4"/>
    <w:rsid w:val="00754282"/>
    <w:rsid w:val="007545DD"/>
    <w:rsid w:val="00754BD5"/>
    <w:rsid w:val="0075558A"/>
    <w:rsid w:val="00755DDB"/>
    <w:rsid w:val="007612D4"/>
    <w:rsid w:val="00762815"/>
    <w:rsid w:val="00762A80"/>
    <w:rsid w:val="00762BE5"/>
    <w:rsid w:val="0076369E"/>
    <w:rsid w:val="00763F8A"/>
    <w:rsid w:val="007644BE"/>
    <w:rsid w:val="007657A0"/>
    <w:rsid w:val="00765EE0"/>
    <w:rsid w:val="007669B8"/>
    <w:rsid w:val="0076725E"/>
    <w:rsid w:val="00767577"/>
    <w:rsid w:val="007733EA"/>
    <w:rsid w:val="0077348E"/>
    <w:rsid w:val="007734F3"/>
    <w:rsid w:val="007735A3"/>
    <w:rsid w:val="0077395B"/>
    <w:rsid w:val="00773DB2"/>
    <w:rsid w:val="00773F5E"/>
    <w:rsid w:val="00774131"/>
    <w:rsid w:val="00774981"/>
    <w:rsid w:val="00776AAC"/>
    <w:rsid w:val="00776F98"/>
    <w:rsid w:val="00777585"/>
    <w:rsid w:val="00781377"/>
    <w:rsid w:val="00781590"/>
    <w:rsid w:val="00781AB7"/>
    <w:rsid w:val="0078344D"/>
    <w:rsid w:val="00783669"/>
    <w:rsid w:val="00783790"/>
    <w:rsid w:val="00784064"/>
    <w:rsid w:val="00785091"/>
    <w:rsid w:val="0078615A"/>
    <w:rsid w:val="0078664A"/>
    <w:rsid w:val="00786D93"/>
    <w:rsid w:val="00787187"/>
    <w:rsid w:val="00787874"/>
    <w:rsid w:val="007905BC"/>
    <w:rsid w:val="0079075F"/>
    <w:rsid w:val="007909AE"/>
    <w:rsid w:val="00790F35"/>
    <w:rsid w:val="00791E74"/>
    <w:rsid w:val="007932D5"/>
    <w:rsid w:val="0079475C"/>
    <w:rsid w:val="00795C1C"/>
    <w:rsid w:val="00797096"/>
    <w:rsid w:val="007A086C"/>
    <w:rsid w:val="007A0B58"/>
    <w:rsid w:val="007A1B16"/>
    <w:rsid w:val="007A1D9D"/>
    <w:rsid w:val="007A431C"/>
    <w:rsid w:val="007A7632"/>
    <w:rsid w:val="007B023B"/>
    <w:rsid w:val="007B1AFC"/>
    <w:rsid w:val="007B34E7"/>
    <w:rsid w:val="007B52D4"/>
    <w:rsid w:val="007B5520"/>
    <w:rsid w:val="007B6674"/>
    <w:rsid w:val="007B6FDE"/>
    <w:rsid w:val="007C0183"/>
    <w:rsid w:val="007C0419"/>
    <w:rsid w:val="007C1B5B"/>
    <w:rsid w:val="007C2E8B"/>
    <w:rsid w:val="007C386E"/>
    <w:rsid w:val="007C4C81"/>
    <w:rsid w:val="007C61A6"/>
    <w:rsid w:val="007D0067"/>
    <w:rsid w:val="007D079B"/>
    <w:rsid w:val="007D1197"/>
    <w:rsid w:val="007D1B91"/>
    <w:rsid w:val="007D21B9"/>
    <w:rsid w:val="007D2C5C"/>
    <w:rsid w:val="007D3B44"/>
    <w:rsid w:val="007D63FA"/>
    <w:rsid w:val="007D70AB"/>
    <w:rsid w:val="007D7E97"/>
    <w:rsid w:val="007E0057"/>
    <w:rsid w:val="007E083F"/>
    <w:rsid w:val="007E0ECA"/>
    <w:rsid w:val="007E0F64"/>
    <w:rsid w:val="007E13BB"/>
    <w:rsid w:val="007E17B0"/>
    <w:rsid w:val="007E290F"/>
    <w:rsid w:val="007E30D2"/>
    <w:rsid w:val="007E353C"/>
    <w:rsid w:val="007E51B7"/>
    <w:rsid w:val="007E6C30"/>
    <w:rsid w:val="007E6C76"/>
    <w:rsid w:val="007E7099"/>
    <w:rsid w:val="007F154B"/>
    <w:rsid w:val="007F297A"/>
    <w:rsid w:val="007F344D"/>
    <w:rsid w:val="007F5839"/>
    <w:rsid w:val="007F6080"/>
    <w:rsid w:val="007F609F"/>
    <w:rsid w:val="007F6B12"/>
    <w:rsid w:val="007F6BEC"/>
    <w:rsid w:val="007F7BE1"/>
    <w:rsid w:val="007F7C73"/>
    <w:rsid w:val="00801838"/>
    <w:rsid w:val="00801CF1"/>
    <w:rsid w:val="0080202D"/>
    <w:rsid w:val="00802323"/>
    <w:rsid w:val="00802745"/>
    <w:rsid w:val="008052BB"/>
    <w:rsid w:val="008055A0"/>
    <w:rsid w:val="00805FCA"/>
    <w:rsid w:val="00806921"/>
    <w:rsid w:val="00806937"/>
    <w:rsid w:val="0080768F"/>
    <w:rsid w:val="0081033D"/>
    <w:rsid w:val="00810701"/>
    <w:rsid w:val="0081205B"/>
    <w:rsid w:val="008129EB"/>
    <w:rsid w:val="00813448"/>
    <w:rsid w:val="008149E4"/>
    <w:rsid w:val="00814CF6"/>
    <w:rsid w:val="00814F1D"/>
    <w:rsid w:val="0081572A"/>
    <w:rsid w:val="00815BDB"/>
    <w:rsid w:val="008162E6"/>
    <w:rsid w:val="008165EB"/>
    <w:rsid w:val="00817236"/>
    <w:rsid w:val="008175D0"/>
    <w:rsid w:val="0082014A"/>
    <w:rsid w:val="008204AC"/>
    <w:rsid w:val="008208AF"/>
    <w:rsid w:val="00822408"/>
    <w:rsid w:val="00822969"/>
    <w:rsid w:val="00824673"/>
    <w:rsid w:val="00825EB4"/>
    <w:rsid w:val="00826078"/>
    <w:rsid w:val="0082633F"/>
    <w:rsid w:val="008267C1"/>
    <w:rsid w:val="00827A49"/>
    <w:rsid w:val="00830AC5"/>
    <w:rsid w:val="00832281"/>
    <w:rsid w:val="00832F12"/>
    <w:rsid w:val="00833274"/>
    <w:rsid w:val="00834533"/>
    <w:rsid w:val="00834BD9"/>
    <w:rsid w:val="0084489E"/>
    <w:rsid w:val="00844BA6"/>
    <w:rsid w:val="00845898"/>
    <w:rsid w:val="0084767A"/>
    <w:rsid w:val="00847987"/>
    <w:rsid w:val="0085041D"/>
    <w:rsid w:val="00851132"/>
    <w:rsid w:val="00851BB7"/>
    <w:rsid w:val="00852634"/>
    <w:rsid w:val="008534B1"/>
    <w:rsid w:val="008535DD"/>
    <w:rsid w:val="0085555D"/>
    <w:rsid w:val="008560A7"/>
    <w:rsid w:val="00857179"/>
    <w:rsid w:val="00860BCD"/>
    <w:rsid w:val="00861070"/>
    <w:rsid w:val="00866328"/>
    <w:rsid w:val="00866E1E"/>
    <w:rsid w:val="00867ACF"/>
    <w:rsid w:val="008715D8"/>
    <w:rsid w:val="0087220D"/>
    <w:rsid w:val="00872965"/>
    <w:rsid w:val="00873938"/>
    <w:rsid w:val="00874B95"/>
    <w:rsid w:val="0087535A"/>
    <w:rsid w:val="00876803"/>
    <w:rsid w:val="008777D4"/>
    <w:rsid w:val="008808F5"/>
    <w:rsid w:val="0088130D"/>
    <w:rsid w:val="00883678"/>
    <w:rsid w:val="00884C3B"/>
    <w:rsid w:val="00885EF2"/>
    <w:rsid w:val="008868C6"/>
    <w:rsid w:val="00891FCE"/>
    <w:rsid w:val="008930C3"/>
    <w:rsid w:val="00893AD5"/>
    <w:rsid w:val="00894B85"/>
    <w:rsid w:val="00894BA2"/>
    <w:rsid w:val="00894F42"/>
    <w:rsid w:val="00895256"/>
    <w:rsid w:val="0089560F"/>
    <w:rsid w:val="00895ADD"/>
    <w:rsid w:val="00896435"/>
    <w:rsid w:val="00896E33"/>
    <w:rsid w:val="00897937"/>
    <w:rsid w:val="008979DB"/>
    <w:rsid w:val="00897D19"/>
    <w:rsid w:val="00897D9D"/>
    <w:rsid w:val="008A11F3"/>
    <w:rsid w:val="008A225B"/>
    <w:rsid w:val="008A3835"/>
    <w:rsid w:val="008A389A"/>
    <w:rsid w:val="008A4BF0"/>
    <w:rsid w:val="008A4DD0"/>
    <w:rsid w:val="008A56E1"/>
    <w:rsid w:val="008A761F"/>
    <w:rsid w:val="008B0295"/>
    <w:rsid w:val="008B0BC1"/>
    <w:rsid w:val="008B328A"/>
    <w:rsid w:val="008B3447"/>
    <w:rsid w:val="008B3652"/>
    <w:rsid w:val="008B47C5"/>
    <w:rsid w:val="008B5982"/>
    <w:rsid w:val="008B6199"/>
    <w:rsid w:val="008B63D7"/>
    <w:rsid w:val="008B7FAE"/>
    <w:rsid w:val="008C156A"/>
    <w:rsid w:val="008C23DE"/>
    <w:rsid w:val="008C3312"/>
    <w:rsid w:val="008C3C96"/>
    <w:rsid w:val="008C49EA"/>
    <w:rsid w:val="008C596A"/>
    <w:rsid w:val="008C5CFC"/>
    <w:rsid w:val="008C6FD9"/>
    <w:rsid w:val="008C710F"/>
    <w:rsid w:val="008C7B82"/>
    <w:rsid w:val="008D010B"/>
    <w:rsid w:val="008D1490"/>
    <w:rsid w:val="008D302E"/>
    <w:rsid w:val="008D52A7"/>
    <w:rsid w:val="008D596F"/>
    <w:rsid w:val="008D7782"/>
    <w:rsid w:val="008E07F4"/>
    <w:rsid w:val="008E0912"/>
    <w:rsid w:val="008E26A4"/>
    <w:rsid w:val="008E2980"/>
    <w:rsid w:val="008E4AE7"/>
    <w:rsid w:val="008E69BB"/>
    <w:rsid w:val="008F1579"/>
    <w:rsid w:val="008F2CB2"/>
    <w:rsid w:val="008F3935"/>
    <w:rsid w:val="008F4899"/>
    <w:rsid w:val="008F53F4"/>
    <w:rsid w:val="008F57C4"/>
    <w:rsid w:val="008F5B48"/>
    <w:rsid w:val="0090195D"/>
    <w:rsid w:val="009067D6"/>
    <w:rsid w:val="009079F8"/>
    <w:rsid w:val="00907EB3"/>
    <w:rsid w:val="00913043"/>
    <w:rsid w:val="00913105"/>
    <w:rsid w:val="0091331F"/>
    <w:rsid w:val="009148D8"/>
    <w:rsid w:val="00914E8A"/>
    <w:rsid w:val="00914F7C"/>
    <w:rsid w:val="00915B1A"/>
    <w:rsid w:val="00915DFD"/>
    <w:rsid w:val="0091654F"/>
    <w:rsid w:val="00916669"/>
    <w:rsid w:val="009224D7"/>
    <w:rsid w:val="0092282D"/>
    <w:rsid w:val="009228D2"/>
    <w:rsid w:val="00924CBF"/>
    <w:rsid w:val="00925B9D"/>
    <w:rsid w:val="00925D9D"/>
    <w:rsid w:val="00927080"/>
    <w:rsid w:val="00927959"/>
    <w:rsid w:val="0093045B"/>
    <w:rsid w:val="0093380E"/>
    <w:rsid w:val="00933B86"/>
    <w:rsid w:val="00934270"/>
    <w:rsid w:val="00935941"/>
    <w:rsid w:val="00936593"/>
    <w:rsid w:val="00940CAF"/>
    <w:rsid w:val="00940FA6"/>
    <w:rsid w:val="009410B5"/>
    <w:rsid w:val="00941E22"/>
    <w:rsid w:val="009429BC"/>
    <w:rsid w:val="009438A2"/>
    <w:rsid w:val="0094474B"/>
    <w:rsid w:val="009459F6"/>
    <w:rsid w:val="009462C6"/>
    <w:rsid w:val="00947F74"/>
    <w:rsid w:val="0095010A"/>
    <w:rsid w:val="009509A2"/>
    <w:rsid w:val="00952411"/>
    <w:rsid w:val="009524C7"/>
    <w:rsid w:val="0095415C"/>
    <w:rsid w:val="009547BC"/>
    <w:rsid w:val="00954824"/>
    <w:rsid w:val="00955014"/>
    <w:rsid w:val="00955E9F"/>
    <w:rsid w:val="009568FA"/>
    <w:rsid w:val="00956A87"/>
    <w:rsid w:val="00960147"/>
    <w:rsid w:val="00961CC8"/>
    <w:rsid w:val="00961DC5"/>
    <w:rsid w:val="00962D4E"/>
    <w:rsid w:val="00962E5E"/>
    <w:rsid w:val="009636AD"/>
    <w:rsid w:val="00963D0B"/>
    <w:rsid w:val="00964C6C"/>
    <w:rsid w:val="00965099"/>
    <w:rsid w:val="009656B9"/>
    <w:rsid w:val="0096737A"/>
    <w:rsid w:val="009677C7"/>
    <w:rsid w:val="0097032E"/>
    <w:rsid w:val="00970B4D"/>
    <w:rsid w:val="00970FA0"/>
    <w:rsid w:val="00971609"/>
    <w:rsid w:val="00971818"/>
    <w:rsid w:val="00972922"/>
    <w:rsid w:val="009730B5"/>
    <w:rsid w:val="00973B1E"/>
    <w:rsid w:val="009778E9"/>
    <w:rsid w:val="00981D91"/>
    <w:rsid w:val="0098258C"/>
    <w:rsid w:val="00982E60"/>
    <w:rsid w:val="00983ADA"/>
    <w:rsid w:val="00986AAB"/>
    <w:rsid w:val="00987130"/>
    <w:rsid w:val="009877CE"/>
    <w:rsid w:val="00991A4E"/>
    <w:rsid w:val="009927F7"/>
    <w:rsid w:val="00993350"/>
    <w:rsid w:val="00993AB2"/>
    <w:rsid w:val="00994D10"/>
    <w:rsid w:val="00994D7C"/>
    <w:rsid w:val="009966BD"/>
    <w:rsid w:val="009A0911"/>
    <w:rsid w:val="009A1E44"/>
    <w:rsid w:val="009A30CD"/>
    <w:rsid w:val="009A44B0"/>
    <w:rsid w:val="009A4EF5"/>
    <w:rsid w:val="009A5A2A"/>
    <w:rsid w:val="009A5A50"/>
    <w:rsid w:val="009A5ADD"/>
    <w:rsid w:val="009A6667"/>
    <w:rsid w:val="009A7222"/>
    <w:rsid w:val="009A73FF"/>
    <w:rsid w:val="009B29D1"/>
    <w:rsid w:val="009B3843"/>
    <w:rsid w:val="009B5DCA"/>
    <w:rsid w:val="009B675E"/>
    <w:rsid w:val="009B6F14"/>
    <w:rsid w:val="009B7008"/>
    <w:rsid w:val="009B7018"/>
    <w:rsid w:val="009B7925"/>
    <w:rsid w:val="009B7A81"/>
    <w:rsid w:val="009C15D4"/>
    <w:rsid w:val="009C2992"/>
    <w:rsid w:val="009C315F"/>
    <w:rsid w:val="009C3236"/>
    <w:rsid w:val="009C3994"/>
    <w:rsid w:val="009C4483"/>
    <w:rsid w:val="009C5610"/>
    <w:rsid w:val="009C6247"/>
    <w:rsid w:val="009C70E6"/>
    <w:rsid w:val="009C78DC"/>
    <w:rsid w:val="009D0416"/>
    <w:rsid w:val="009D08D7"/>
    <w:rsid w:val="009D2FEF"/>
    <w:rsid w:val="009D39F3"/>
    <w:rsid w:val="009D3A98"/>
    <w:rsid w:val="009D51AA"/>
    <w:rsid w:val="009D5444"/>
    <w:rsid w:val="009D562D"/>
    <w:rsid w:val="009D5D84"/>
    <w:rsid w:val="009D6DB2"/>
    <w:rsid w:val="009D7927"/>
    <w:rsid w:val="009D7E57"/>
    <w:rsid w:val="009E01AD"/>
    <w:rsid w:val="009E1991"/>
    <w:rsid w:val="009E2003"/>
    <w:rsid w:val="009E2510"/>
    <w:rsid w:val="009E2C69"/>
    <w:rsid w:val="009E3991"/>
    <w:rsid w:val="009E3ECA"/>
    <w:rsid w:val="009E41DA"/>
    <w:rsid w:val="009E5092"/>
    <w:rsid w:val="009E5796"/>
    <w:rsid w:val="009E5C96"/>
    <w:rsid w:val="009E77A4"/>
    <w:rsid w:val="009E7F91"/>
    <w:rsid w:val="009F2468"/>
    <w:rsid w:val="009F2F07"/>
    <w:rsid w:val="009F5CFC"/>
    <w:rsid w:val="009F67CF"/>
    <w:rsid w:val="009F7614"/>
    <w:rsid w:val="00A006DD"/>
    <w:rsid w:val="00A031B8"/>
    <w:rsid w:val="00A043B4"/>
    <w:rsid w:val="00A04C79"/>
    <w:rsid w:val="00A06EC3"/>
    <w:rsid w:val="00A06F68"/>
    <w:rsid w:val="00A11B8E"/>
    <w:rsid w:val="00A12467"/>
    <w:rsid w:val="00A125A9"/>
    <w:rsid w:val="00A13B69"/>
    <w:rsid w:val="00A15DDC"/>
    <w:rsid w:val="00A16338"/>
    <w:rsid w:val="00A170CC"/>
    <w:rsid w:val="00A20C99"/>
    <w:rsid w:val="00A227A1"/>
    <w:rsid w:val="00A232FF"/>
    <w:rsid w:val="00A2390D"/>
    <w:rsid w:val="00A23A12"/>
    <w:rsid w:val="00A24C6F"/>
    <w:rsid w:val="00A24CCA"/>
    <w:rsid w:val="00A2593A"/>
    <w:rsid w:val="00A25D64"/>
    <w:rsid w:val="00A26140"/>
    <w:rsid w:val="00A277AB"/>
    <w:rsid w:val="00A30705"/>
    <w:rsid w:val="00A337BA"/>
    <w:rsid w:val="00A3430E"/>
    <w:rsid w:val="00A348B9"/>
    <w:rsid w:val="00A3508A"/>
    <w:rsid w:val="00A363AF"/>
    <w:rsid w:val="00A36DF9"/>
    <w:rsid w:val="00A36E57"/>
    <w:rsid w:val="00A37BBC"/>
    <w:rsid w:val="00A40D48"/>
    <w:rsid w:val="00A41144"/>
    <w:rsid w:val="00A41A8F"/>
    <w:rsid w:val="00A42AFB"/>
    <w:rsid w:val="00A44B07"/>
    <w:rsid w:val="00A457B1"/>
    <w:rsid w:val="00A46FE7"/>
    <w:rsid w:val="00A47C15"/>
    <w:rsid w:val="00A50077"/>
    <w:rsid w:val="00A5076E"/>
    <w:rsid w:val="00A50DFD"/>
    <w:rsid w:val="00A52547"/>
    <w:rsid w:val="00A528DC"/>
    <w:rsid w:val="00A52A56"/>
    <w:rsid w:val="00A52B66"/>
    <w:rsid w:val="00A53BB6"/>
    <w:rsid w:val="00A54B3B"/>
    <w:rsid w:val="00A54BBD"/>
    <w:rsid w:val="00A553CA"/>
    <w:rsid w:val="00A555C8"/>
    <w:rsid w:val="00A55D91"/>
    <w:rsid w:val="00A571CC"/>
    <w:rsid w:val="00A61AB5"/>
    <w:rsid w:val="00A62DD9"/>
    <w:rsid w:val="00A6312E"/>
    <w:rsid w:val="00A63D2C"/>
    <w:rsid w:val="00A647B8"/>
    <w:rsid w:val="00A655BF"/>
    <w:rsid w:val="00A65650"/>
    <w:rsid w:val="00A6694B"/>
    <w:rsid w:val="00A71A62"/>
    <w:rsid w:val="00A71DCD"/>
    <w:rsid w:val="00A7227A"/>
    <w:rsid w:val="00A72AA5"/>
    <w:rsid w:val="00A738CB"/>
    <w:rsid w:val="00A74048"/>
    <w:rsid w:val="00A74995"/>
    <w:rsid w:val="00A74AA4"/>
    <w:rsid w:val="00A763DB"/>
    <w:rsid w:val="00A808E4"/>
    <w:rsid w:val="00A81D36"/>
    <w:rsid w:val="00A82508"/>
    <w:rsid w:val="00A851EA"/>
    <w:rsid w:val="00A85D70"/>
    <w:rsid w:val="00A869E0"/>
    <w:rsid w:val="00A92C7E"/>
    <w:rsid w:val="00A92E60"/>
    <w:rsid w:val="00A94AED"/>
    <w:rsid w:val="00A95066"/>
    <w:rsid w:val="00A95268"/>
    <w:rsid w:val="00A95F07"/>
    <w:rsid w:val="00A972D7"/>
    <w:rsid w:val="00A97718"/>
    <w:rsid w:val="00A97E23"/>
    <w:rsid w:val="00AA023D"/>
    <w:rsid w:val="00AA2A44"/>
    <w:rsid w:val="00AA40C2"/>
    <w:rsid w:val="00AA4F51"/>
    <w:rsid w:val="00AA6442"/>
    <w:rsid w:val="00AA6C38"/>
    <w:rsid w:val="00AB1B2F"/>
    <w:rsid w:val="00AB22A6"/>
    <w:rsid w:val="00AB24BB"/>
    <w:rsid w:val="00AB2EF7"/>
    <w:rsid w:val="00AB3383"/>
    <w:rsid w:val="00AB5B39"/>
    <w:rsid w:val="00AB61C4"/>
    <w:rsid w:val="00AB6C62"/>
    <w:rsid w:val="00AC075C"/>
    <w:rsid w:val="00AC0A16"/>
    <w:rsid w:val="00AC0D68"/>
    <w:rsid w:val="00AC133C"/>
    <w:rsid w:val="00AC1D9A"/>
    <w:rsid w:val="00AC3E31"/>
    <w:rsid w:val="00AC45D1"/>
    <w:rsid w:val="00AC4A25"/>
    <w:rsid w:val="00AC5FD5"/>
    <w:rsid w:val="00AC75A0"/>
    <w:rsid w:val="00AD0C2C"/>
    <w:rsid w:val="00AD0CC0"/>
    <w:rsid w:val="00AD0F7B"/>
    <w:rsid w:val="00AD1194"/>
    <w:rsid w:val="00AD12F6"/>
    <w:rsid w:val="00AD1B32"/>
    <w:rsid w:val="00AD30BF"/>
    <w:rsid w:val="00AD3D5D"/>
    <w:rsid w:val="00AD3F35"/>
    <w:rsid w:val="00AD4F5C"/>
    <w:rsid w:val="00AD5965"/>
    <w:rsid w:val="00AD5B73"/>
    <w:rsid w:val="00AD6085"/>
    <w:rsid w:val="00AD700E"/>
    <w:rsid w:val="00AD7A62"/>
    <w:rsid w:val="00AE155E"/>
    <w:rsid w:val="00AE2222"/>
    <w:rsid w:val="00AE23BB"/>
    <w:rsid w:val="00AE33F6"/>
    <w:rsid w:val="00AE3833"/>
    <w:rsid w:val="00AE3AA4"/>
    <w:rsid w:val="00AE4E49"/>
    <w:rsid w:val="00AE5A78"/>
    <w:rsid w:val="00AE5D77"/>
    <w:rsid w:val="00AE7447"/>
    <w:rsid w:val="00AE74D2"/>
    <w:rsid w:val="00AF0026"/>
    <w:rsid w:val="00AF17FF"/>
    <w:rsid w:val="00AF1C0F"/>
    <w:rsid w:val="00AF2234"/>
    <w:rsid w:val="00AF353B"/>
    <w:rsid w:val="00AF4781"/>
    <w:rsid w:val="00AF51AD"/>
    <w:rsid w:val="00AF595E"/>
    <w:rsid w:val="00AF62FB"/>
    <w:rsid w:val="00B014BC"/>
    <w:rsid w:val="00B01842"/>
    <w:rsid w:val="00B01A4D"/>
    <w:rsid w:val="00B02111"/>
    <w:rsid w:val="00B02659"/>
    <w:rsid w:val="00B02B52"/>
    <w:rsid w:val="00B03662"/>
    <w:rsid w:val="00B04838"/>
    <w:rsid w:val="00B06721"/>
    <w:rsid w:val="00B07101"/>
    <w:rsid w:val="00B073C0"/>
    <w:rsid w:val="00B1042A"/>
    <w:rsid w:val="00B1177F"/>
    <w:rsid w:val="00B121E8"/>
    <w:rsid w:val="00B134BE"/>
    <w:rsid w:val="00B134C2"/>
    <w:rsid w:val="00B13A32"/>
    <w:rsid w:val="00B13FAD"/>
    <w:rsid w:val="00B14323"/>
    <w:rsid w:val="00B14F8D"/>
    <w:rsid w:val="00B15671"/>
    <w:rsid w:val="00B170C2"/>
    <w:rsid w:val="00B20136"/>
    <w:rsid w:val="00B2022B"/>
    <w:rsid w:val="00B2185F"/>
    <w:rsid w:val="00B2206D"/>
    <w:rsid w:val="00B237EF"/>
    <w:rsid w:val="00B24195"/>
    <w:rsid w:val="00B242FE"/>
    <w:rsid w:val="00B24D5A"/>
    <w:rsid w:val="00B30F39"/>
    <w:rsid w:val="00B314F0"/>
    <w:rsid w:val="00B32877"/>
    <w:rsid w:val="00B32D17"/>
    <w:rsid w:val="00B34818"/>
    <w:rsid w:val="00B34978"/>
    <w:rsid w:val="00B350F4"/>
    <w:rsid w:val="00B36462"/>
    <w:rsid w:val="00B400B0"/>
    <w:rsid w:val="00B40B02"/>
    <w:rsid w:val="00B4161D"/>
    <w:rsid w:val="00B42AFB"/>
    <w:rsid w:val="00B439E4"/>
    <w:rsid w:val="00B45613"/>
    <w:rsid w:val="00B45E41"/>
    <w:rsid w:val="00B45EA8"/>
    <w:rsid w:val="00B47B8E"/>
    <w:rsid w:val="00B47BDD"/>
    <w:rsid w:val="00B50A27"/>
    <w:rsid w:val="00B50C02"/>
    <w:rsid w:val="00B5319B"/>
    <w:rsid w:val="00B56F80"/>
    <w:rsid w:val="00B57258"/>
    <w:rsid w:val="00B61544"/>
    <w:rsid w:val="00B615B1"/>
    <w:rsid w:val="00B61913"/>
    <w:rsid w:val="00B62AE9"/>
    <w:rsid w:val="00B63B1C"/>
    <w:rsid w:val="00B64882"/>
    <w:rsid w:val="00B64D49"/>
    <w:rsid w:val="00B6520D"/>
    <w:rsid w:val="00B6530C"/>
    <w:rsid w:val="00B65CFA"/>
    <w:rsid w:val="00B660B5"/>
    <w:rsid w:val="00B669FB"/>
    <w:rsid w:val="00B66CFA"/>
    <w:rsid w:val="00B66D68"/>
    <w:rsid w:val="00B67E2D"/>
    <w:rsid w:val="00B70B94"/>
    <w:rsid w:val="00B71751"/>
    <w:rsid w:val="00B72060"/>
    <w:rsid w:val="00B72091"/>
    <w:rsid w:val="00B724C2"/>
    <w:rsid w:val="00B73C13"/>
    <w:rsid w:val="00B7417B"/>
    <w:rsid w:val="00B7430A"/>
    <w:rsid w:val="00B7565B"/>
    <w:rsid w:val="00B775F7"/>
    <w:rsid w:val="00B8142A"/>
    <w:rsid w:val="00B816CC"/>
    <w:rsid w:val="00B84E55"/>
    <w:rsid w:val="00B85745"/>
    <w:rsid w:val="00B85D87"/>
    <w:rsid w:val="00B85E16"/>
    <w:rsid w:val="00B86B39"/>
    <w:rsid w:val="00B86FD6"/>
    <w:rsid w:val="00B87E4A"/>
    <w:rsid w:val="00B90EFA"/>
    <w:rsid w:val="00B90F4D"/>
    <w:rsid w:val="00B9151A"/>
    <w:rsid w:val="00B921D4"/>
    <w:rsid w:val="00B922A8"/>
    <w:rsid w:val="00B9399C"/>
    <w:rsid w:val="00B941A9"/>
    <w:rsid w:val="00B94D5A"/>
    <w:rsid w:val="00B94E7F"/>
    <w:rsid w:val="00B95197"/>
    <w:rsid w:val="00B9680B"/>
    <w:rsid w:val="00BA1535"/>
    <w:rsid w:val="00BA16A2"/>
    <w:rsid w:val="00BA23D4"/>
    <w:rsid w:val="00BA3263"/>
    <w:rsid w:val="00BA3F2A"/>
    <w:rsid w:val="00BA6A21"/>
    <w:rsid w:val="00BA6C6B"/>
    <w:rsid w:val="00BA7EAC"/>
    <w:rsid w:val="00BB366F"/>
    <w:rsid w:val="00BB3765"/>
    <w:rsid w:val="00BB39B4"/>
    <w:rsid w:val="00BB3E3B"/>
    <w:rsid w:val="00BB4CB4"/>
    <w:rsid w:val="00BB51CB"/>
    <w:rsid w:val="00BB5AFA"/>
    <w:rsid w:val="00BB607E"/>
    <w:rsid w:val="00BB79B4"/>
    <w:rsid w:val="00BB7A1E"/>
    <w:rsid w:val="00BC0CEE"/>
    <w:rsid w:val="00BC1AE3"/>
    <w:rsid w:val="00BC3175"/>
    <w:rsid w:val="00BC35D4"/>
    <w:rsid w:val="00BC3B0B"/>
    <w:rsid w:val="00BC651A"/>
    <w:rsid w:val="00BC70F4"/>
    <w:rsid w:val="00BD021A"/>
    <w:rsid w:val="00BD4896"/>
    <w:rsid w:val="00BD514E"/>
    <w:rsid w:val="00BD5466"/>
    <w:rsid w:val="00BD574C"/>
    <w:rsid w:val="00BD6F76"/>
    <w:rsid w:val="00BD71A0"/>
    <w:rsid w:val="00BD766C"/>
    <w:rsid w:val="00BD7CE7"/>
    <w:rsid w:val="00BE1342"/>
    <w:rsid w:val="00BE22C0"/>
    <w:rsid w:val="00BE2FAD"/>
    <w:rsid w:val="00BE3259"/>
    <w:rsid w:val="00BE4022"/>
    <w:rsid w:val="00BE48CF"/>
    <w:rsid w:val="00BE4EB9"/>
    <w:rsid w:val="00BE59B3"/>
    <w:rsid w:val="00BE6726"/>
    <w:rsid w:val="00BE765B"/>
    <w:rsid w:val="00BE7A49"/>
    <w:rsid w:val="00BF1082"/>
    <w:rsid w:val="00BF14B2"/>
    <w:rsid w:val="00BF2963"/>
    <w:rsid w:val="00BF2A95"/>
    <w:rsid w:val="00BF2D81"/>
    <w:rsid w:val="00BF354E"/>
    <w:rsid w:val="00BF5E3E"/>
    <w:rsid w:val="00BF5FE0"/>
    <w:rsid w:val="00BF609B"/>
    <w:rsid w:val="00BF7FAB"/>
    <w:rsid w:val="00C002D6"/>
    <w:rsid w:val="00C02CC8"/>
    <w:rsid w:val="00C0567E"/>
    <w:rsid w:val="00C05E4D"/>
    <w:rsid w:val="00C06834"/>
    <w:rsid w:val="00C06B37"/>
    <w:rsid w:val="00C11543"/>
    <w:rsid w:val="00C123B8"/>
    <w:rsid w:val="00C16C40"/>
    <w:rsid w:val="00C1716C"/>
    <w:rsid w:val="00C176CC"/>
    <w:rsid w:val="00C2105C"/>
    <w:rsid w:val="00C21153"/>
    <w:rsid w:val="00C214CE"/>
    <w:rsid w:val="00C24300"/>
    <w:rsid w:val="00C25181"/>
    <w:rsid w:val="00C27512"/>
    <w:rsid w:val="00C30C02"/>
    <w:rsid w:val="00C30C19"/>
    <w:rsid w:val="00C319B3"/>
    <w:rsid w:val="00C3416E"/>
    <w:rsid w:val="00C346E3"/>
    <w:rsid w:val="00C35E63"/>
    <w:rsid w:val="00C3616B"/>
    <w:rsid w:val="00C37274"/>
    <w:rsid w:val="00C37828"/>
    <w:rsid w:val="00C40317"/>
    <w:rsid w:val="00C43A56"/>
    <w:rsid w:val="00C43A8D"/>
    <w:rsid w:val="00C43D3C"/>
    <w:rsid w:val="00C44D69"/>
    <w:rsid w:val="00C44F71"/>
    <w:rsid w:val="00C45037"/>
    <w:rsid w:val="00C46452"/>
    <w:rsid w:val="00C53262"/>
    <w:rsid w:val="00C53BEA"/>
    <w:rsid w:val="00C54C5B"/>
    <w:rsid w:val="00C55367"/>
    <w:rsid w:val="00C55A8A"/>
    <w:rsid w:val="00C57D73"/>
    <w:rsid w:val="00C6028D"/>
    <w:rsid w:val="00C60392"/>
    <w:rsid w:val="00C61088"/>
    <w:rsid w:val="00C61931"/>
    <w:rsid w:val="00C619F0"/>
    <w:rsid w:val="00C62D76"/>
    <w:rsid w:val="00C6386F"/>
    <w:rsid w:val="00C63CE9"/>
    <w:rsid w:val="00C64409"/>
    <w:rsid w:val="00C64AD7"/>
    <w:rsid w:val="00C67A6E"/>
    <w:rsid w:val="00C7098D"/>
    <w:rsid w:val="00C72605"/>
    <w:rsid w:val="00C72BB9"/>
    <w:rsid w:val="00C72EC7"/>
    <w:rsid w:val="00C7447C"/>
    <w:rsid w:val="00C7459C"/>
    <w:rsid w:val="00C74BCD"/>
    <w:rsid w:val="00C75215"/>
    <w:rsid w:val="00C773AC"/>
    <w:rsid w:val="00C7742D"/>
    <w:rsid w:val="00C7793B"/>
    <w:rsid w:val="00C802CB"/>
    <w:rsid w:val="00C803DF"/>
    <w:rsid w:val="00C80B8F"/>
    <w:rsid w:val="00C81683"/>
    <w:rsid w:val="00C82FB2"/>
    <w:rsid w:val="00C83865"/>
    <w:rsid w:val="00C85E6B"/>
    <w:rsid w:val="00C86441"/>
    <w:rsid w:val="00C86F18"/>
    <w:rsid w:val="00C90D60"/>
    <w:rsid w:val="00C92D4C"/>
    <w:rsid w:val="00C92D89"/>
    <w:rsid w:val="00C95345"/>
    <w:rsid w:val="00C953D0"/>
    <w:rsid w:val="00C955F8"/>
    <w:rsid w:val="00C96817"/>
    <w:rsid w:val="00C96FFE"/>
    <w:rsid w:val="00C97CD8"/>
    <w:rsid w:val="00CA0062"/>
    <w:rsid w:val="00CA3037"/>
    <w:rsid w:val="00CA44CF"/>
    <w:rsid w:val="00CA60FD"/>
    <w:rsid w:val="00CA6F33"/>
    <w:rsid w:val="00CA70C1"/>
    <w:rsid w:val="00CA73F9"/>
    <w:rsid w:val="00CB0FB2"/>
    <w:rsid w:val="00CB181C"/>
    <w:rsid w:val="00CB2B16"/>
    <w:rsid w:val="00CB41FA"/>
    <w:rsid w:val="00CB4781"/>
    <w:rsid w:val="00CB49CC"/>
    <w:rsid w:val="00CB4F8A"/>
    <w:rsid w:val="00CB5504"/>
    <w:rsid w:val="00CC1167"/>
    <w:rsid w:val="00CC1E19"/>
    <w:rsid w:val="00CC3BF6"/>
    <w:rsid w:val="00CC3D53"/>
    <w:rsid w:val="00CC3D85"/>
    <w:rsid w:val="00CC4F61"/>
    <w:rsid w:val="00CC6D99"/>
    <w:rsid w:val="00CD26FA"/>
    <w:rsid w:val="00CD33A1"/>
    <w:rsid w:val="00CD3570"/>
    <w:rsid w:val="00CD681C"/>
    <w:rsid w:val="00CE0070"/>
    <w:rsid w:val="00CE0387"/>
    <w:rsid w:val="00CE0721"/>
    <w:rsid w:val="00CE0743"/>
    <w:rsid w:val="00CE3A0F"/>
    <w:rsid w:val="00CE3FA5"/>
    <w:rsid w:val="00CE4835"/>
    <w:rsid w:val="00CE4E85"/>
    <w:rsid w:val="00CE5AB2"/>
    <w:rsid w:val="00CE64AE"/>
    <w:rsid w:val="00CE6E50"/>
    <w:rsid w:val="00CE7E4E"/>
    <w:rsid w:val="00CF0F1E"/>
    <w:rsid w:val="00CF1846"/>
    <w:rsid w:val="00CF2973"/>
    <w:rsid w:val="00CF303B"/>
    <w:rsid w:val="00CF3451"/>
    <w:rsid w:val="00CF3E97"/>
    <w:rsid w:val="00CF5550"/>
    <w:rsid w:val="00CF5908"/>
    <w:rsid w:val="00CF62D5"/>
    <w:rsid w:val="00CF6B42"/>
    <w:rsid w:val="00CF7ABB"/>
    <w:rsid w:val="00CF7B01"/>
    <w:rsid w:val="00CF7E49"/>
    <w:rsid w:val="00CF7F25"/>
    <w:rsid w:val="00D001F7"/>
    <w:rsid w:val="00D017D3"/>
    <w:rsid w:val="00D02017"/>
    <w:rsid w:val="00D0439F"/>
    <w:rsid w:val="00D06C75"/>
    <w:rsid w:val="00D07625"/>
    <w:rsid w:val="00D103B1"/>
    <w:rsid w:val="00D109E6"/>
    <w:rsid w:val="00D1167E"/>
    <w:rsid w:val="00D12BD0"/>
    <w:rsid w:val="00D131DB"/>
    <w:rsid w:val="00D15981"/>
    <w:rsid w:val="00D163F8"/>
    <w:rsid w:val="00D20588"/>
    <w:rsid w:val="00D228D5"/>
    <w:rsid w:val="00D22BCF"/>
    <w:rsid w:val="00D236C7"/>
    <w:rsid w:val="00D24879"/>
    <w:rsid w:val="00D25992"/>
    <w:rsid w:val="00D25EEE"/>
    <w:rsid w:val="00D262A3"/>
    <w:rsid w:val="00D263A9"/>
    <w:rsid w:val="00D26A01"/>
    <w:rsid w:val="00D26EC4"/>
    <w:rsid w:val="00D27CA8"/>
    <w:rsid w:val="00D31A82"/>
    <w:rsid w:val="00D321FD"/>
    <w:rsid w:val="00D32B60"/>
    <w:rsid w:val="00D32EA5"/>
    <w:rsid w:val="00D33B9D"/>
    <w:rsid w:val="00D345DB"/>
    <w:rsid w:val="00D3766E"/>
    <w:rsid w:val="00D411D8"/>
    <w:rsid w:val="00D4170B"/>
    <w:rsid w:val="00D42436"/>
    <w:rsid w:val="00D453CA"/>
    <w:rsid w:val="00D475F5"/>
    <w:rsid w:val="00D53067"/>
    <w:rsid w:val="00D533D4"/>
    <w:rsid w:val="00D54639"/>
    <w:rsid w:val="00D54EDA"/>
    <w:rsid w:val="00D55A71"/>
    <w:rsid w:val="00D56FA7"/>
    <w:rsid w:val="00D610D7"/>
    <w:rsid w:val="00D61A67"/>
    <w:rsid w:val="00D61F47"/>
    <w:rsid w:val="00D624AB"/>
    <w:rsid w:val="00D637BD"/>
    <w:rsid w:val="00D63B5F"/>
    <w:rsid w:val="00D63CDA"/>
    <w:rsid w:val="00D64114"/>
    <w:rsid w:val="00D6490E"/>
    <w:rsid w:val="00D65652"/>
    <w:rsid w:val="00D7095F"/>
    <w:rsid w:val="00D74209"/>
    <w:rsid w:val="00D770E9"/>
    <w:rsid w:val="00D80B61"/>
    <w:rsid w:val="00D80CC6"/>
    <w:rsid w:val="00D81AF9"/>
    <w:rsid w:val="00D83982"/>
    <w:rsid w:val="00D8457F"/>
    <w:rsid w:val="00D84DAC"/>
    <w:rsid w:val="00D872D1"/>
    <w:rsid w:val="00D87C3D"/>
    <w:rsid w:val="00D902AE"/>
    <w:rsid w:val="00D9128E"/>
    <w:rsid w:val="00D922EC"/>
    <w:rsid w:val="00D92B9B"/>
    <w:rsid w:val="00D9478D"/>
    <w:rsid w:val="00D961C7"/>
    <w:rsid w:val="00D96559"/>
    <w:rsid w:val="00DA0691"/>
    <w:rsid w:val="00DA08F8"/>
    <w:rsid w:val="00DA1CD9"/>
    <w:rsid w:val="00DA1F5F"/>
    <w:rsid w:val="00DA2031"/>
    <w:rsid w:val="00DA3AD9"/>
    <w:rsid w:val="00DA5914"/>
    <w:rsid w:val="00DA6E97"/>
    <w:rsid w:val="00DB031D"/>
    <w:rsid w:val="00DB11F1"/>
    <w:rsid w:val="00DB1394"/>
    <w:rsid w:val="00DB2F01"/>
    <w:rsid w:val="00DB4B2F"/>
    <w:rsid w:val="00DB5767"/>
    <w:rsid w:val="00DB71D0"/>
    <w:rsid w:val="00DB7490"/>
    <w:rsid w:val="00DC2047"/>
    <w:rsid w:val="00DC42BB"/>
    <w:rsid w:val="00DC5E18"/>
    <w:rsid w:val="00DC69AB"/>
    <w:rsid w:val="00DC6CA9"/>
    <w:rsid w:val="00DD0451"/>
    <w:rsid w:val="00DD0D6B"/>
    <w:rsid w:val="00DD0E33"/>
    <w:rsid w:val="00DD1179"/>
    <w:rsid w:val="00DD1CC1"/>
    <w:rsid w:val="00DD1E2B"/>
    <w:rsid w:val="00DD3DAB"/>
    <w:rsid w:val="00DD400F"/>
    <w:rsid w:val="00DD406D"/>
    <w:rsid w:val="00DD4307"/>
    <w:rsid w:val="00DD5A22"/>
    <w:rsid w:val="00DD76FD"/>
    <w:rsid w:val="00DE0DE5"/>
    <w:rsid w:val="00DE1047"/>
    <w:rsid w:val="00DE185C"/>
    <w:rsid w:val="00DE2131"/>
    <w:rsid w:val="00DE3673"/>
    <w:rsid w:val="00DE41EF"/>
    <w:rsid w:val="00DE486D"/>
    <w:rsid w:val="00DE7C4D"/>
    <w:rsid w:val="00DF011A"/>
    <w:rsid w:val="00DF0DA0"/>
    <w:rsid w:val="00DF1143"/>
    <w:rsid w:val="00DF120A"/>
    <w:rsid w:val="00DF1485"/>
    <w:rsid w:val="00DF4990"/>
    <w:rsid w:val="00DF65AB"/>
    <w:rsid w:val="00DF700E"/>
    <w:rsid w:val="00DF7854"/>
    <w:rsid w:val="00DF7BF0"/>
    <w:rsid w:val="00E00606"/>
    <w:rsid w:val="00E0061A"/>
    <w:rsid w:val="00E00D07"/>
    <w:rsid w:val="00E011C3"/>
    <w:rsid w:val="00E015DE"/>
    <w:rsid w:val="00E01F56"/>
    <w:rsid w:val="00E0325F"/>
    <w:rsid w:val="00E03705"/>
    <w:rsid w:val="00E03995"/>
    <w:rsid w:val="00E039F8"/>
    <w:rsid w:val="00E03F21"/>
    <w:rsid w:val="00E054A6"/>
    <w:rsid w:val="00E05963"/>
    <w:rsid w:val="00E05E32"/>
    <w:rsid w:val="00E05EBE"/>
    <w:rsid w:val="00E06EC2"/>
    <w:rsid w:val="00E0746B"/>
    <w:rsid w:val="00E10481"/>
    <w:rsid w:val="00E12CFF"/>
    <w:rsid w:val="00E12DD7"/>
    <w:rsid w:val="00E13CEA"/>
    <w:rsid w:val="00E13DE3"/>
    <w:rsid w:val="00E14356"/>
    <w:rsid w:val="00E152AA"/>
    <w:rsid w:val="00E15A67"/>
    <w:rsid w:val="00E15E4E"/>
    <w:rsid w:val="00E160C2"/>
    <w:rsid w:val="00E16FC0"/>
    <w:rsid w:val="00E20246"/>
    <w:rsid w:val="00E20297"/>
    <w:rsid w:val="00E20B0D"/>
    <w:rsid w:val="00E20D46"/>
    <w:rsid w:val="00E2318A"/>
    <w:rsid w:val="00E23AF8"/>
    <w:rsid w:val="00E243D9"/>
    <w:rsid w:val="00E24E35"/>
    <w:rsid w:val="00E26BD9"/>
    <w:rsid w:val="00E30362"/>
    <w:rsid w:val="00E3047B"/>
    <w:rsid w:val="00E30D53"/>
    <w:rsid w:val="00E312FF"/>
    <w:rsid w:val="00E31F18"/>
    <w:rsid w:val="00E32454"/>
    <w:rsid w:val="00E32DD8"/>
    <w:rsid w:val="00E33E6E"/>
    <w:rsid w:val="00E3624D"/>
    <w:rsid w:val="00E36553"/>
    <w:rsid w:val="00E36BCE"/>
    <w:rsid w:val="00E378BC"/>
    <w:rsid w:val="00E400B2"/>
    <w:rsid w:val="00E4090D"/>
    <w:rsid w:val="00E41B28"/>
    <w:rsid w:val="00E42090"/>
    <w:rsid w:val="00E44934"/>
    <w:rsid w:val="00E44F82"/>
    <w:rsid w:val="00E454DA"/>
    <w:rsid w:val="00E45885"/>
    <w:rsid w:val="00E465AD"/>
    <w:rsid w:val="00E47EF3"/>
    <w:rsid w:val="00E50C40"/>
    <w:rsid w:val="00E5176F"/>
    <w:rsid w:val="00E52EE0"/>
    <w:rsid w:val="00E53693"/>
    <w:rsid w:val="00E57815"/>
    <w:rsid w:val="00E605B2"/>
    <w:rsid w:val="00E60997"/>
    <w:rsid w:val="00E61869"/>
    <w:rsid w:val="00E619D4"/>
    <w:rsid w:val="00E63F4C"/>
    <w:rsid w:val="00E644E2"/>
    <w:rsid w:val="00E6480A"/>
    <w:rsid w:val="00E64E0B"/>
    <w:rsid w:val="00E656C1"/>
    <w:rsid w:val="00E66DED"/>
    <w:rsid w:val="00E66F19"/>
    <w:rsid w:val="00E6701F"/>
    <w:rsid w:val="00E675AC"/>
    <w:rsid w:val="00E708CD"/>
    <w:rsid w:val="00E7183A"/>
    <w:rsid w:val="00E71B02"/>
    <w:rsid w:val="00E72B17"/>
    <w:rsid w:val="00E73C7C"/>
    <w:rsid w:val="00E74137"/>
    <w:rsid w:val="00E74339"/>
    <w:rsid w:val="00E75575"/>
    <w:rsid w:val="00E757FC"/>
    <w:rsid w:val="00E759B3"/>
    <w:rsid w:val="00E7613F"/>
    <w:rsid w:val="00E81600"/>
    <w:rsid w:val="00E81B74"/>
    <w:rsid w:val="00E82511"/>
    <w:rsid w:val="00E856B5"/>
    <w:rsid w:val="00E857EB"/>
    <w:rsid w:val="00E85C24"/>
    <w:rsid w:val="00E8736B"/>
    <w:rsid w:val="00E877D0"/>
    <w:rsid w:val="00E965DA"/>
    <w:rsid w:val="00E97332"/>
    <w:rsid w:val="00EA064B"/>
    <w:rsid w:val="00EA0EB2"/>
    <w:rsid w:val="00EA34EA"/>
    <w:rsid w:val="00EA54BD"/>
    <w:rsid w:val="00EA5C2A"/>
    <w:rsid w:val="00EA6E57"/>
    <w:rsid w:val="00EA6FF6"/>
    <w:rsid w:val="00EB0EA3"/>
    <w:rsid w:val="00EB0F31"/>
    <w:rsid w:val="00EB13DB"/>
    <w:rsid w:val="00EB26D7"/>
    <w:rsid w:val="00EB29FA"/>
    <w:rsid w:val="00EB3C22"/>
    <w:rsid w:val="00EB457A"/>
    <w:rsid w:val="00EB5CD4"/>
    <w:rsid w:val="00EB7289"/>
    <w:rsid w:val="00EB72F4"/>
    <w:rsid w:val="00EB7678"/>
    <w:rsid w:val="00EC0C57"/>
    <w:rsid w:val="00EC1F4F"/>
    <w:rsid w:val="00EC25B6"/>
    <w:rsid w:val="00EC25FB"/>
    <w:rsid w:val="00EC2B90"/>
    <w:rsid w:val="00EC2EC5"/>
    <w:rsid w:val="00EC44EC"/>
    <w:rsid w:val="00EC4B42"/>
    <w:rsid w:val="00EC5515"/>
    <w:rsid w:val="00EC5E67"/>
    <w:rsid w:val="00EC6150"/>
    <w:rsid w:val="00ED08BA"/>
    <w:rsid w:val="00ED0A96"/>
    <w:rsid w:val="00ED0C26"/>
    <w:rsid w:val="00ED1003"/>
    <w:rsid w:val="00ED28C4"/>
    <w:rsid w:val="00ED2B80"/>
    <w:rsid w:val="00ED2DA7"/>
    <w:rsid w:val="00ED392A"/>
    <w:rsid w:val="00ED4E08"/>
    <w:rsid w:val="00ED504C"/>
    <w:rsid w:val="00ED5591"/>
    <w:rsid w:val="00ED5FAC"/>
    <w:rsid w:val="00ED6012"/>
    <w:rsid w:val="00EE246E"/>
    <w:rsid w:val="00EE4FF4"/>
    <w:rsid w:val="00EE6611"/>
    <w:rsid w:val="00EE672D"/>
    <w:rsid w:val="00EE697E"/>
    <w:rsid w:val="00EE759D"/>
    <w:rsid w:val="00EE75CF"/>
    <w:rsid w:val="00EE78FE"/>
    <w:rsid w:val="00EE7D18"/>
    <w:rsid w:val="00EF153C"/>
    <w:rsid w:val="00EF1D20"/>
    <w:rsid w:val="00EF233F"/>
    <w:rsid w:val="00EF2879"/>
    <w:rsid w:val="00EF3233"/>
    <w:rsid w:val="00EF4816"/>
    <w:rsid w:val="00EF4D01"/>
    <w:rsid w:val="00EF551D"/>
    <w:rsid w:val="00EF5534"/>
    <w:rsid w:val="00EF7010"/>
    <w:rsid w:val="00EF7B61"/>
    <w:rsid w:val="00EF7ED3"/>
    <w:rsid w:val="00F00DA5"/>
    <w:rsid w:val="00F00FA6"/>
    <w:rsid w:val="00F01FD5"/>
    <w:rsid w:val="00F0283B"/>
    <w:rsid w:val="00F03CC1"/>
    <w:rsid w:val="00F04C20"/>
    <w:rsid w:val="00F0509D"/>
    <w:rsid w:val="00F05189"/>
    <w:rsid w:val="00F05806"/>
    <w:rsid w:val="00F05AF7"/>
    <w:rsid w:val="00F06444"/>
    <w:rsid w:val="00F07431"/>
    <w:rsid w:val="00F10F85"/>
    <w:rsid w:val="00F111A2"/>
    <w:rsid w:val="00F13452"/>
    <w:rsid w:val="00F14512"/>
    <w:rsid w:val="00F146CB"/>
    <w:rsid w:val="00F14A1E"/>
    <w:rsid w:val="00F1528B"/>
    <w:rsid w:val="00F15858"/>
    <w:rsid w:val="00F15B60"/>
    <w:rsid w:val="00F20709"/>
    <w:rsid w:val="00F20A2A"/>
    <w:rsid w:val="00F2110A"/>
    <w:rsid w:val="00F2162E"/>
    <w:rsid w:val="00F23B70"/>
    <w:rsid w:val="00F247A5"/>
    <w:rsid w:val="00F25088"/>
    <w:rsid w:val="00F25982"/>
    <w:rsid w:val="00F27632"/>
    <w:rsid w:val="00F27E77"/>
    <w:rsid w:val="00F30112"/>
    <w:rsid w:val="00F3108B"/>
    <w:rsid w:val="00F32768"/>
    <w:rsid w:val="00F335B9"/>
    <w:rsid w:val="00F34835"/>
    <w:rsid w:val="00F34F16"/>
    <w:rsid w:val="00F356C0"/>
    <w:rsid w:val="00F35826"/>
    <w:rsid w:val="00F35EFA"/>
    <w:rsid w:val="00F4039D"/>
    <w:rsid w:val="00F406D3"/>
    <w:rsid w:val="00F40F9A"/>
    <w:rsid w:val="00F41822"/>
    <w:rsid w:val="00F419C8"/>
    <w:rsid w:val="00F41F0C"/>
    <w:rsid w:val="00F429FB"/>
    <w:rsid w:val="00F42CDC"/>
    <w:rsid w:val="00F449E2"/>
    <w:rsid w:val="00F44AC1"/>
    <w:rsid w:val="00F4628C"/>
    <w:rsid w:val="00F46AF9"/>
    <w:rsid w:val="00F47832"/>
    <w:rsid w:val="00F479C5"/>
    <w:rsid w:val="00F500E9"/>
    <w:rsid w:val="00F50BFA"/>
    <w:rsid w:val="00F5153C"/>
    <w:rsid w:val="00F52163"/>
    <w:rsid w:val="00F543E4"/>
    <w:rsid w:val="00F54EAB"/>
    <w:rsid w:val="00F55BDA"/>
    <w:rsid w:val="00F55C55"/>
    <w:rsid w:val="00F56F36"/>
    <w:rsid w:val="00F60419"/>
    <w:rsid w:val="00F62714"/>
    <w:rsid w:val="00F63525"/>
    <w:rsid w:val="00F63CEB"/>
    <w:rsid w:val="00F653A6"/>
    <w:rsid w:val="00F6548E"/>
    <w:rsid w:val="00F70B83"/>
    <w:rsid w:val="00F7176F"/>
    <w:rsid w:val="00F718AA"/>
    <w:rsid w:val="00F73085"/>
    <w:rsid w:val="00F744CA"/>
    <w:rsid w:val="00F7485C"/>
    <w:rsid w:val="00F74FD8"/>
    <w:rsid w:val="00F77D25"/>
    <w:rsid w:val="00F8072E"/>
    <w:rsid w:val="00F8100F"/>
    <w:rsid w:val="00F82C4E"/>
    <w:rsid w:val="00F83511"/>
    <w:rsid w:val="00F83856"/>
    <w:rsid w:val="00F842CC"/>
    <w:rsid w:val="00F85CD8"/>
    <w:rsid w:val="00F85D84"/>
    <w:rsid w:val="00F91551"/>
    <w:rsid w:val="00F91F76"/>
    <w:rsid w:val="00F92F02"/>
    <w:rsid w:val="00F9321E"/>
    <w:rsid w:val="00F937BD"/>
    <w:rsid w:val="00F9426D"/>
    <w:rsid w:val="00F9463D"/>
    <w:rsid w:val="00F95412"/>
    <w:rsid w:val="00F95BB7"/>
    <w:rsid w:val="00F979F0"/>
    <w:rsid w:val="00F97F20"/>
    <w:rsid w:val="00FA0506"/>
    <w:rsid w:val="00FA07DE"/>
    <w:rsid w:val="00FA0CBB"/>
    <w:rsid w:val="00FA1983"/>
    <w:rsid w:val="00FA4055"/>
    <w:rsid w:val="00FA4A13"/>
    <w:rsid w:val="00FA4E22"/>
    <w:rsid w:val="00FB0948"/>
    <w:rsid w:val="00FB189E"/>
    <w:rsid w:val="00FB303B"/>
    <w:rsid w:val="00FB3084"/>
    <w:rsid w:val="00FB39B1"/>
    <w:rsid w:val="00FB3F84"/>
    <w:rsid w:val="00FB4656"/>
    <w:rsid w:val="00FB4FB5"/>
    <w:rsid w:val="00FB50F0"/>
    <w:rsid w:val="00FB5591"/>
    <w:rsid w:val="00FB5EAA"/>
    <w:rsid w:val="00FB665E"/>
    <w:rsid w:val="00FC06E6"/>
    <w:rsid w:val="00FC3072"/>
    <w:rsid w:val="00FC33AF"/>
    <w:rsid w:val="00FC4AAF"/>
    <w:rsid w:val="00FC556D"/>
    <w:rsid w:val="00FC7126"/>
    <w:rsid w:val="00FC7C6E"/>
    <w:rsid w:val="00FC7FAA"/>
    <w:rsid w:val="00FD265C"/>
    <w:rsid w:val="00FD33D4"/>
    <w:rsid w:val="00FD38DB"/>
    <w:rsid w:val="00FD42F0"/>
    <w:rsid w:val="00FD6F76"/>
    <w:rsid w:val="00FD7068"/>
    <w:rsid w:val="00FE11C3"/>
    <w:rsid w:val="00FE194D"/>
    <w:rsid w:val="00FE4458"/>
    <w:rsid w:val="00FE48FA"/>
    <w:rsid w:val="00FE5A00"/>
    <w:rsid w:val="00FE7F1E"/>
    <w:rsid w:val="00FF0E4C"/>
    <w:rsid w:val="00FF370F"/>
    <w:rsid w:val="00FF3AB2"/>
    <w:rsid w:val="00FF518A"/>
    <w:rsid w:val="00FF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EB2C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theme="minorBidi"/>
        <w:sz w:val="24"/>
        <w:szCs w:val="24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95D"/>
    <w:pPr>
      <w:spacing w:after="0" w:line="240" w:lineRule="auto"/>
    </w:pPr>
    <w:rPr>
      <w:rFonts w:ascii="Times New Roman" w:eastAsia="Times New Roman" w:hAnsi="Times New Roman" w:cs="Times New Roman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94D"/>
    <w:pPr>
      <w:keepNext/>
      <w:keepLines/>
      <w:spacing w:before="240"/>
      <w:outlineLvl w:val="0"/>
    </w:pPr>
    <w:rPr>
      <w:rFonts w:ascii="Calibri" w:eastAsiaTheme="majorEastAsia" w:hAnsi="Calibri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94D"/>
    <w:pPr>
      <w:keepNext/>
      <w:keepLines/>
      <w:spacing w:before="40"/>
      <w:outlineLvl w:val="1"/>
    </w:pPr>
    <w:rPr>
      <w:rFonts w:ascii="Calibri" w:eastAsiaTheme="majorEastAsia" w:hAnsi="Calibri" w:cstheme="majorBidi"/>
      <w:b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6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4D"/>
    <w:rPr>
      <w:rFonts w:ascii="Calibri" w:eastAsiaTheme="majorEastAsia" w:hAnsi="Calibri" w:cstheme="majorBidi"/>
      <w:b/>
      <w: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194D"/>
    <w:rPr>
      <w:rFonts w:ascii="Calibri" w:eastAsiaTheme="majorEastAsia" w:hAnsi="Calibri" w:cstheme="majorBidi"/>
      <w:b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562D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2D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2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2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2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562D"/>
    <w:pPr>
      <w:spacing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D562D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2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2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562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D562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D562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D562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562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2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2D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9D562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562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D562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D562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D562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562D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9D562D"/>
  </w:style>
  <w:style w:type="character" w:customStyle="1" w:styleId="NoSpacingChar">
    <w:name w:val="No Spacing Char"/>
    <w:basedOn w:val="DefaultParagraphFont"/>
    <w:link w:val="NoSpacing"/>
    <w:uiPriority w:val="1"/>
    <w:rsid w:val="00EF153C"/>
  </w:style>
  <w:style w:type="paragraph" w:styleId="Header">
    <w:name w:val="header"/>
    <w:basedOn w:val="Normal"/>
    <w:link w:val="HeaderChar"/>
    <w:uiPriority w:val="99"/>
    <w:unhideWhenUsed/>
    <w:rsid w:val="00DD0D6B"/>
    <w:pPr>
      <w:tabs>
        <w:tab w:val="center" w:pos="4513"/>
        <w:tab w:val="right" w:pos="9026"/>
      </w:tabs>
    </w:pPr>
  </w:style>
  <w:style w:type="paragraph" w:styleId="TOC1">
    <w:name w:val="toc 1"/>
    <w:basedOn w:val="Normal"/>
    <w:next w:val="Normal"/>
    <w:autoRedefine/>
    <w:uiPriority w:val="39"/>
    <w:unhideWhenUsed/>
    <w:rsid w:val="002F600F"/>
    <w:pPr>
      <w:tabs>
        <w:tab w:val="right" w:leader="dot" w:pos="9080"/>
      </w:tabs>
      <w:spacing w:after="100"/>
    </w:pPr>
    <w:rPr>
      <w:rFonts w:eastAsiaTheme="minorHAnsi" w:cstheme="minorHAnsi"/>
      <w:b/>
      <w:bCs/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DD0D6B"/>
  </w:style>
  <w:style w:type="paragraph" w:styleId="Footer">
    <w:name w:val="footer"/>
    <w:basedOn w:val="Normal"/>
    <w:link w:val="FooterChar"/>
    <w:uiPriority w:val="99"/>
    <w:unhideWhenUsed/>
    <w:rsid w:val="00DD0D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D6B"/>
  </w:style>
  <w:style w:type="paragraph" w:customStyle="1" w:styleId="Style1">
    <w:name w:val="Style1"/>
    <w:basedOn w:val="Heading1"/>
    <w:qFormat/>
    <w:rsid w:val="0077348E"/>
    <w:rPr>
      <w:rFonts w:ascii="Arial" w:hAnsi="Arial"/>
      <w:b w:val="0"/>
      <w:bCs/>
      <w:noProof/>
      <w:sz w:val="28"/>
    </w:rPr>
  </w:style>
  <w:style w:type="paragraph" w:customStyle="1" w:styleId="Style2">
    <w:name w:val="Style2"/>
    <w:basedOn w:val="Heading1"/>
    <w:next w:val="Heading2"/>
    <w:qFormat/>
    <w:rsid w:val="0077348E"/>
  </w:style>
  <w:style w:type="paragraph" w:customStyle="1" w:styleId="Style3">
    <w:name w:val="Style3"/>
    <w:basedOn w:val="Style1"/>
    <w:next w:val="Style2"/>
    <w:qFormat/>
    <w:rsid w:val="002D643E"/>
    <w:rPr>
      <w:b/>
      <w:sz w:val="24"/>
    </w:rPr>
  </w:style>
  <w:style w:type="paragraph" w:customStyle="1" w:styleId="Style4">
    <w:name w:val="Style4"/>
    <w:basedOn w:val="Style1"/>
    <w:next w:val="Style3"/>
    <w:qFormat/>
    <w:locked/>
    <w:rsid w:val="002D643E"/>
    <w:rPr>
      <w:b/>
      <w:sz w:val="22"/>
    </w:rPr>
  </w:style>
  <w:style w:type="paragraph" w:customStyle="1" w:styleId="Style5">
    <w:name w:val="Style5"/>
    <w:basedOn w:val="Style1"/>
    <w:next w:val="Style2"/>
    <w:qFormat/>
    <w:rsid w:val="002D643E"/>
    <w:rPr>
      <w:b/>
      <w:bCs w:val="0"/>
      <w:sz w:val="24"/>
    </w:rPr>
  </w:style>
  <w:style w:type="paragraph" w:customStyle="1" w:styleId="Style6">
    <w:name w:val="Style6"/>
    <w:basedOn w:val="Style2"/>
    <w:qFormat/>
    <w:rsid w:val="00FC33AF"/>
    <w:rPr>
      <w:rFonts w:ascii="Arial" w:hAnsi="Arial"/>
      <w:bCs/>
      <w:noProof/>
    </w:rPr>
  </w:style>
  <w:style w:type="paragraph" w:styleId="ListParagraph">
    <w:name w:val="List Paragraph"/>
    <w:basedOn w:val="Normal"/>
    <w:link w:val="ListParagraphChar"/>
    <w:uiPriority w:val="1"/>
    <w:qFormat/>
    <w:rsid w:val="000D5200"/>
    <w:pPr>
      <w:ind w:left="720"/>
      <w:contextualSpacing/>
    </w:pPr>
  </w:style>
  <w:style w:type="table" w:styleId="TableGrid">
    <w:name w:val="Table Grid"/>
    <w:basedOn w:val="TableNormal"/>
    <w:uiPriority w:val="39"/>
    <w:rsid w:val="00385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36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536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54C5B"/>
    <w:pPr>
      <w:spacing w:after="0" w:line="240" w:lineRule="auto"/>
    </w:pPr>
    <w:rPr>
      <w:rFonts w:ascii="Century Gothic" w:eastAsiaTheme="minorHAnsi" w:hAnsi="Century Gothic"/>
      <w:bCs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0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E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EA3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EA3"/>
    <w:rPr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E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EA3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1"/>
    <w:locked/>
    <w:rsid w:val="001A7E33"/>
  </w:style>
  <w:style w:type="character" w:customStyle="1" w:styleId="ff1e">
    <w:name w:val="ff1e"/>
    <w:basedOn w:val="DefaultParagraphFont"/>
    <w:rsid w:val="00D81AF9"/>
  </w:style>
  <w:style w:type="character" w:customStyle="1" w:styleId="ls27">
    <w:name w:val="ls27"/>
    <w:basedOn w:val="DefaultParagraphFont"/>
    <w:rsid w:val="00D81AF9"/>
  </w:style>
  <w:style w:type="paragraph" w:styleId="NormalWeb">
    <w:name w:val="Normal (Web)"/>
    <w:basedOn w:val="Normal"/>
    <w:uiPriority w:val="99"/>
    <w:unhideWhenUsed/>
    <w:rsid w:val="00D24879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B66CFA"/>
    <w:pPr>
      <w:spacing w:after="0" w:line="240" w:lineRule="auto"/>
    </w:pPr>
  </w:style>
  <w:style w:type="table" w:customStyle="1" w:styleId="TableGrid2">
    <w:name w:val="Table Grid2"/>
    <w:basedOn w:val="TableNormal"/>
    <w:next w:val="TableGrid"/>
    <w:uiPriority w:val="39"/>
    <w:rsid w:val="0049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5D4C0D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D3ACF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A1EA4"/>
    <w:pPr>
      <w:spacing w:after="100"/>
      <w:ind w:left="480"/>
    </w:pPr>
  </w:style>
  <w:style w:type="table" w:customStyle="1" w:styleId="TableGrid5">
    <w:name w:val="Table Grid5"/>
    <w:basedOn w:val="TableNormal"/>
    <w:next w:val="TableGrid"/>
    <w:uiPriority w:val="59"/>
    <w:rsid w:val="009D51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3E2A5B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03A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D25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A60FD"/>
    <w:pPr>
      <w:spacing w:after="100"/>
      <w:ind w:left="240"/>
    </w:pPr>
  </w:style>
  <w:style w:type="table" w:customStyle="1" w:styleId="TableGrid9">
    <w:name w:val="Table Grid9"/>
    <w:basedOn w:val="TableNormal"/>
    <w:next w:val="TableGrid"/>
    <w:uiPriority w:val="39"/>
    <w:rsid w:val="00AD3F35"/>
    <w:pPr>
      <w:spacing w:after="0" w:line="240" w:lineRule="auto"/>
    </w:pPr>
    <w:rPr>
      <w:rFonts w:asciiTheme="minorHAnsi" w:eastAsiaTheme="minorHAnsi" w:hAnsi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B447A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447A"/>
    <w:rPr>
      <w:rFonts w:ascii="Calibri" w:eastAsia="Calibri" w:hAnsi="Calibri" w:cs="Calibri"/>
      <w:lang w:val="en-US"/>
    </w:rPr>
  </w:style>
  <w:style w:type="table" w:customStyle="1" w:styleId="TableGrid0">
    <w:name w:val="TableGrid"/>
    <w:rsid w:val="006B447A"/>
    <w:pPr>
      <w:spacing w:after="0" w:line="240" w:lineRule="auto"/>
    </w:pPr>
    <w:rPr>
      <w:rFonts w:asciiTheme="minorHAnsi" w:hAnsiTheme="minorHAnsi"/>
      <w:sz w:val="22"/>
      <w:szCs w:val="22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ssessmentSheetSectionHeading">
    <w:name w:val="Assessment Sheet Section Heading"/>
    <w:basedOn w:val="Normal"/>
    <w:link w:val="AssessmentSheetSectionHeadingChar"/>
    <w:qFormat/>
    <w:rsid w:val="006B447A"/>
    <w:pPr>
      <w:contextualSpacing/>
      <w:jc w:val="center"/>
    </w:pPr>
    <w:rPr>
      <w:rFonts w:cstheme="minorHAnsi"/>
      <w:b/>
      <w:lang w:val="en-GB"/>
    </w:rPr>
  </w:style>
  <w:style w:type="character" w:customStyle="1" w:styleId="AssessmentSheetSectionHeadingChar">
    <w:name w:val="Assessment Sheet Section Heading Char"/>
    <w:basedOn w:val="DefaultParagraphFont"/>
    <w:link w:val="AssessmentSheetSectionHeading"/>
    <w:rsid w:val="006B447A"/>
    <w:rPr>
      <w:rFonts w:asciiTheme="minorHAnsi" w:eastAsia="Times New Roman" w:hAnsiTheme="minorHAnsi" w:cstheme="minorHAnsi"/>
      <w:b/>
      <w:lang w:val="en-GB" w:eastAsia="en-ZA"/>
    </w:rPr>
  </w:style>
  <w:style w:type="paragraph" w:customStyle="1" w:styleId="AssessmentSheetSubheading">
    <w:name w:val="Assessment Sheet Subheading"/>
    <w:basedOn w:val="Normal"/>
    <w:link w:val="AssessmentSheetSubheadingChar"/>
    <w:qFormat/>
    <w:rsid w:val="006B447A"/>
    <w:pPr>
      <w:ind w:right="37"/>
      <w:contextualSpacing/>
      <w:jc w:val="center"/>
    </w:pPr>
    <w:rPr>
      <w:rFonts w:cstheme="minorHAnsi"/>
      <w:b/>
      <w:sz w:val="22"/>
      <w:szCs w:val="22"/>
      <w:lang w:val="en-GB"/>
    </w:rPr>
  </w:style>
  <w:style w:type="character" w:customStyle="1" w:styleId="AssessmentSheetSubheadingChar">
    <w:name w:val="Assessment Sheet Subheading Char"/>
    <w:basedOn w:val="DefaultParagraphFont"/>
    <w:link w:val="AssessmentSheetSubheading"/>
    <w:rsid w:val="006B447A"/>
    <w:rPr>
      <w:rFonts w:asciiTheme="minorHAnsi" w:eastAsia="Times New Roman" w:hAnsiTheme="minorHAnsi" w:cstheme="minorHAnsi"/>
      <w:b/>
      <w:sz w:val="22"/>
      <w:szCs w:val="22"/>
      <w:lang w:val="en-GB" w:eastAsia="en-ZA"/>
    </w:rPr>
  </w:style>
  <w:style w:type="table" w:customStyle="1" w:styleId="TableGrid11">
    <w:name w:val="Table Grid11"/>
    <w:basedOn w:val="TableNormal"/>
    <w:next w:val="TableGrid"/>
    <w:uiPriority w:val="39"/>
    <w:rsid w:val="002F4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392"/>
    <w:rPr>
      <w:color w:val="666666"/>
    </w:rPr>
  </w:style>
  <w:style w:type="character" w:customStyle="1" w:styleId="ui-provider">
    <w:name w:val="ui-provider"/>
    <w:basedOn w:val="DefaultParagraphFont"/>
    <w:rsid w:val="006354B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theme="minorBidi"/>
        <w:sz w:val="24"/>
        <w:szCs w:val="24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95D"/>
    <w:pPr>
      <w:spacing w:after="0" w:line="240" w:lineRule="auto"/>
    </w:pPr>
    <w:rPr>
      <w:rFonts w:ascii="Times New Roman" w:eastAsia="Times New Roman" w:hAnsi="Times New Roman" w:cs="Times New Roman"/>
      <w:lang w:eastAsia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94D"/>
    <w:pPr>
      <w:keepNext/>
      <w:keepLines/>
      <w:spacing w:before="240"/>
      <w:outlineLvl w:val="0"/>
    </w:pPr>
    <w:rPr>
      <w:rFonts w:ascii="Calibri" w:eastAsiaTheme="majorEastAsia" w:hAnsi="Calibri" w:cstheme="majorBidi"/>
      <w:b/>
      <w:cap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94D"/>
    <w:pPr>
      <w:keepNext/>
      <w:keepLines/>
      <w:spacing w:before="40"/>
      <w:outlineLvl w:val="1"/>
    </w:pPr>
    <w:rPr>
      <w:rFonts w:ascii="Calibri" w:eastAsiaTheme="majorEastAsia" w:hAnsi="Calibri" w:cstheme="majorBidi"/>
      <w:b/>
      <w:sz w:val="22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56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6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6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6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6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6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6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94D"/>
    <w:rPr>
      <w:rFonts w:ascii="Calibri" w:eastAsiaTheme="majorEastAsia" w:hAnsi="Calibri" w:cstheme="majorBidi"/>
      <w:b/>
      <w:cap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194D"/>
    <w:rPr>
      <w:rFonts w:ascii="Calibri" w:eastAsiaTheme="majorEastAsia" w:hAnsi="Calibri" w:cstheme="majorBidi"/>
      <w:b/>
      <w:sz w:val="2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D562D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6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6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62D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62D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62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62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D562D"/>
    <w:pPr>
      <w:spacing w:after="200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D562D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62D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62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D562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9D562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D562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9D562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D562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6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62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62D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9D562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D562D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D562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9D562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D562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D562D"/>
    <w:pPr>
      <w:outlineLvl w:val="9"/>
    </w:pPr>
  </w:style>
  <w:style w:type="character" w:styleId="LineNumber">
    <w:name w:val="line number"/>
    <w:basedOn w:val="DefaultParagraphFont"/>
    <w:uiPriority w:val="99"/>
    <w:semiHidden/>
    <w:unhideWhenUsed/>
    <w:rsid w:val="009D562D"/>
  </w:style>
  <w:style w:type="character" w:customStyle="1" w:styleId="NoSpacingChar">
    <w:name w:val="No Spacing Char"/>
    <w:basedOn w:val="DefaultParagraphFont"/>
    <w:link w:val="NoSpacing"/>
    <w:uiPriority w:val="1"/>
    <w:rsid w:val="00EF153C"/>
  </w:style>
  <w:style w:type="paragraph" w:styleId="Header">
    <w:name w:val="header"/>
    <w:basedOn w:val="Normal"/>
    <w:link w:val="HeaderChar"/>
    <w:uiPriority w:val="99"/>
    <w:unhideWhenUsed/>
    <w:rsid w:val="00DD0D6B"/>
    <w:pPr>
      <w:tabs>
        <w:tab w:val="center" w:pos="4513"/>
        <w:tab w:val="right" w:pos="9026"/>
      </w:tabs>
    </w:pPr>
  </w:style>
  <w:style w:type="paragraph" w:styleId="TOC1">
    <w:name w:val="toc 1"/>
    <w:basedOn w:val="Normal"/>
    <w:next w:val="Normal"/>
    <w:autoRedefine/>
    <w:uiPriority w:val="39"/>
    <w:unhideWhenUsed/>
    <w:rsid w:val="002F600F"/>
    <w:pPr>
      <w:tabs>
        <w:tab w:val="right" w:leader="dot" w:pos="9080"/>
      </w:tabs>
      <w:spacing w:after="100"/>
    </w:pPr>
    <w:rPr>
      <w:rFonts w:eastAsiaTheme="minorHAnsi" w:cstheme="minorHAnsi"/>
      <w:b/>
      <w:bCs/>
      <w:noProof/>
    </w:rPr>
  </w:style>
  <w:style w:type="character" w:customStyle="1" w:styleId="HeaderChar">
    <w:name w:val="Header Char"/>
    <w:basedOn w:val="DefaultParagraphFont"/>
    <w:link w:val="Header"/>
    <w:uiPriority w:val="99"/>
    <w:rsid w:val="00DD0D6B"/>
  </w:style>
  <w:style w:type="paragraph" w:styleId="Footer">
    <w:name w:val="footer"/>
    <w:basedOn w:val="Normal"/>
    <w:link w:val="FooterChar"/>
    <w:uiPriority w:val="99"/>
    <w:unhideWhenUsed/>
    <w:rsid w:val="00DD0D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0D6B"/>
  </w:style>
  <w:style w:type="paragraph" w:customStyle="1" w:styleId="Style1">
    <w:name w:val="Style1"/>
    <w:basedOn w:val="Heading1"/>
    <w:qFormat/>
    <w:rsid w:val="0077348E"/>
    <w:rPr>
      <w:rFonts w:ascii="Arial" w:hAnsi="Arial"/>
      <w:b w:val="0"/>
      <w:bCs/>
      <w:noProof/>
      <w:sz w:val="28"/>
    </w:rPr>
  </w:style>
  <w:style w:type="paragraph" w:customStyle="1" w:styleId="Style2">
    <w:name w:val="Style2"/>
    <w:basedOn w:val="Heading1"/>
    <w:next w:val="Heading2"/>
    <w:qFormat/>
    <w:rsid w:val="0077348E"/>
  </w:style>
  <w:style w:type="paragraph" w:customStyle="1" w:styleId="Style3">
    <w:name w:val="Style3"/>
    <w:basedOn w:val="Style1"/>
    <w:next w:val="Style2"/>
    <w:qFormat/>
    <w:rsid w:val="002D643E"/>
    <w:rPr>
      <w:b/>
      <w:sz w:val="24"/>
    </w:rPr>
  </w:style>
  <w:style w:type="paragraph" w:customStyle="1" w:styleId="Style4">
    <w:name w:val="Style4"/>
    <w:basedOn w:val="Style1"/>
    <w:next w:val="Style3"/>
    <w:qFormat/>
    <w:locked/>
    <w:rsid w:val="002D643E"/>
    <w:rPr>
      <w:b/>
      <w:sz w:val="22"/>
    </w:rPr>
  </w:style>
  <w:style w:type="paragraph" w:customStyle="1" w:styleId="Style5">
    <w:name w:val="Style5"/>
    <w:basedOn w:val="Style1"/>
    <w:next w:val="Style2"/>
    <w:qFormat/>
    <w:rsid w:val="002D643E"/>
    <w:rPr>
      <w:b/>
      <w:bCs w:val="0"/>
      <w:sz w:val="24"/>
    </w:rPr>
  </w:style>
  <w:style w:type="paragraph" w:customStyle="1" w:styleId="Style6">
    <w:name w:val="Style6"/>
    <w:basedOn w:val="Style2"/>
    <w:qFormat/>
    <w:rsid w:val="00FC33AF"/>
    <w:rPr>
      <w:rFonts w:ascii="Arial" w:hAnsi="Arial"/>
      <w:bCs/>
      <w:noProof/>
    </w:rPr>
  </w:style>
  <w:style w:type="paragraph" w:styleId="ListParagraph">
    <w:name w:val="List Paragraph"/>
    <w:basedOn w:val="Normal"/>
    <w:link w:val="ListParagraphChar"/>
    <w:uiPriority w:val="1"/>
    <w:qFormat/>
    <w:rsid w:val="000D5200"/>
    <w:pPr>
      <w:ind w:left="720"/>
      <w:contextualSpacing/>
    </w:pPr>
  </w:style>
  <w:style w:type="table" w:styleId="TableGrid">
    <w:name w:val="Table Grid"/>
    <w:basedOn w:val="TableNormal"/>
    <w:uiPriority w:val="39"/>
    <w:rsid w:val="00385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A5369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A536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54C5B"/>
    <w:pPr>
      <w:spacing w:after="0" w:line="240" w:lineRule="auto"/>
    </w:pPr>
    <w:rPr>
      <w:rFonts w:ascii="Century Gothic" w:eastAsiaTheme="minorHAnsi" w:hAnsi="Century Gothic"/>
      <w:bCs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B0E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0E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B0E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0EA3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0EA3"/>
    <w:rPr>
      <w:b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0E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0EA3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1"/>
    <w:locked/>
    <w:rsid w:val="001A7E33"/>
  </w:style>
  <w:style w:type="character" w:customStyle="1" w:styleId="ff1e">
    <w:name w:val="ff1e"/>
    <w:basedOn w:val="DefaultParagraphFont"/>
    <w:rsid w:val="00D81AF9"/>
  </w:style>
  <w:style w:type="character" w:customStyle="1" w:styleId="ls27">
    <w:name w:val="ls27"/>
    <w:basedOn w:val="DefaultParagraphFont"/>
    <w:rsid w:val="00D81AF9"/>
  </w:style>
  <w:style w:type="paragraph" w:styleId="NormalWeb">
    <w:name w:val="Normal (Web)"/>
    <w:basedOn w:val="Normal"/>
    <w:uiPriority w:val="99"/>
    <w:unhideWhenUsed/>
    <w:rsid w:val="00D24879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B66CFA"/>
    <w:pPr>
      <w:spacing w:after="0" w:line="240" w:lineRule="auto"/>
    </w:pPr>
  </w:style>
  <w:style w:type="table" w:customStyle="1" w:styleId="TableGrid2">
    <w:name w:val="Table Grid2"/>
    <w:basedOn w:val="TableNormal"/>
    <w:next w:val="TableGrid"/>
    <w:uiPriority w:val="39"/>
    <w:rsid w:val="0049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5D4C0D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D3ACF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1A1EA4"/>
    <w:pPr>
      <w:spacing w:after="100"/>
      <w:ind w:left="480"/>
    </w:pPr>
  </w:style>
  <w:style w:type="table" w:customStyle="1" w:styleId="TableGrid5">
    <w:name w:val="Table Grid5"/>
    <w:basedOn w:val="TableNormal"/>
    <w:next w:val="TableGrid"/>
    <w:uiPriority w:val="59"/>
    <w:rsid w:val="009D51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3E2A5B"/>
    <w:pPr>
      <w:spacing w:after="0" w:line="240" w:lineRule="auto"/>
    </w:pPr>
    <w:rPr>
      <w:rFonts w:asciiTheme="minorHAnsi" w:eastAsiaTheme="minorHAnsi" w:hAnsiTheme="minorHAnsi"/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03A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D25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CA60FD"/>
    <w:pPr>
      <w:spacing w:after="100"/>
      <w:ind w:left="240"/>
    </w:pPr>
  </w:style>
  <w:style w:type="table" w:customStyle="1" w:styleId="TableGrid9">
    <w:name w:val="Table Grid9"/>
    <w:basedOn w:val="TableNormal"/>
    <w:next w:val="TableGrid"/>
    <w:uiPriority w:val="39"/>
    <w:rsid w:val="00AD3F35"/>
    <w:pPr>
      <w:spacing w:after="0" w:line="240" w:lineRule="auto"/>
    </w:pPr>
    <w:rPr>
      <w:rFonts w:asciiTheme="minorHAnsi" w:eastAsiaTheme="minorHAnsi" w:hAnsiTheme="minorHAns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B447A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447A"/>
    <w:rPr>
      <w:rFonts w:ascii="Calibri" w:eastAsia="Calibri" w:hAnsi="Calibri" w:cs="Calibri"/>
      <w:lang w:val="en-US"/>
    </w:rPr>
  </w:style>
  <w:style w:type="table" w:customStyle="1" w:styleId="TableGrid0">
    <w:name w:val="TableGrid"/>
    <w:rsid w:val="006B447A"/>
    <w:pPr>
      <w:spacing w:after="0" w:line="240" w:lineRule="auto"/>
    </w:pPr>
    <w:rPr>
      <w:rFonts w:asciiTheme="minorHAnsi" w:hAnsiTheme="minorHAnsi"/>
      <w:sz w:val="22"/>
      <w:szCs w:val="22"/>
      <w:lang w:eastAsia="en-Z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ssessmentSheetSectionHeading">
    <w:name w:val="Assessment Sheet Section Heading"/>
    <w:basedOn w:val="Normal"/>
    <w:link w:val="AssessmentSheetSectionHeadingChar"/>
    <w:qFormat/>
    <w:rsid w:val="006B447A"/>
    <w:pPr>
      <w:contextualSpacing/>
      <w:jc w:val="center"/>
    </w:pPr>
    <w:rPr>
      <w:rFonts w:cstheme="minorHAnsi"/>
      <w:b/>
      <w:lang w:val="en-GB"/>
    </w:rPr>
  </w:style>
  <w:style w:type="character" w:customStyle="1" w:styleId="AssessmentSheetSectionHeadingChar">
    <w:name w:val="Assessment Sheet Section Heading Char"/>
    <w:basedOn w:val="DefaultParagraphFont"/>
    <w:link w:val="AssessmentSheetSectionHeading"/>
    <w:rsid w:val="006B447A"/>
    <w:rPr>
      <w:rFonts w:asciiTheme="minorHAnsi" w:eastAsia="Times New Roman" w:hAnsiTheme="minorHAnsi" w:cstheme="minorHAnsi"/>
      <w:b/>
      <w:lang w:val="en-GB" w:eastAsia="en-ZA"/>
    </w:rPr>
  </w:style>
  <w:style w:type="paragraph" w:customStyle="1" w:styleId="AssessmentSheetSubheading">
    <w:name w:val="Assessment Sheet Subheading"/>
    <w:basedOn w:val="Normal"/>
    <w:link w:val="AssessmentSheetSubheadingChar"/>
    <w:qFormat/>
    <w:rsid w:val="006B447A"/>
    <w:pPr>
      <w:ind w:right="37"/>
      <w:contextualSpacing/>
      <w:jc w:val="center"/>
    </w:pPr>
    <w:rPr>
      <w:rFonts w:cstheme="minorHAnsi"/>
      <w:b/>
      <w:sz w:val="22"/>
      <w:szCs w:val="22"/>
      <w:lang w:val="en-GB"/>
    </w:rPr>
  </w:style>
  <w:style w:type="character" w:customStyle="1" w:styleId="AssessmentSheetSubheadingChar">
    <w:name w:val="Assessment Sheet Subheading Char"/>
    <w:basedOn w:val="DefaultParagraphFont"/>
    <w:link w:val="AssessmentSheetSubheading"/>
    <w:rsid w:val="006B447A"/>
    <w:rPr>
      <w:rFonts w:asciiTheme="minorHAnsi" w:eastAsia="Times New Roman" w:hAnsiTheme="minorHAnsi" w:cstheme="minorHAnsi"/>
      <w:b/>
      <w:sz w:val="22"/>
      <w:szCs w:val="22"/>
      <w:lang w:val="en-GB" w:eastAsia="en-ZA"/>
    </w:rPr>
  </w:style>
  <w:style w:type="table" w:customStyle="1" w:styleId="TableGrid11">
    <w:name w:val="Table Grid11"/>
    <w:basedOn w:val="TableNormal"/>
    <w:next w:val="TableGrid"/>
    <w:uiPriority w:val="39"/>
    <w:rsid w:val="002F4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60392"/>
    <w:rPr>
      <w:color w:val="666666"/>
    </w:rPr>
  </w:style>
  <w:style w:type="character" w:customStyle="1" w:styleId="ui-provider">
    <w:name w:val="ui-provider"/>
    <w:basedOn w:val="DefaultParagraphFont"/>
    <w:rsid w:val="00635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46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22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0846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60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9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07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6892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8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7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42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7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9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064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8294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156273">
                  <w:marLeft w:val="0"/>
                  <w:marRight w:val="0"/>
                  <w:marTop w:val="0"/>
                  <w:marBottom w:val="1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48789">
                  <w:marLeft w:val="-13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566497">
                  <w:marLeft w:val="0"/>
                  <w:marRight w:val="0"/>
                  <w:marTop w:val="8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69015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03788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745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0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344253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745154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48881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7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956797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9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446524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8726943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794602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206774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9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10380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2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441136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115524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4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149905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83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96517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0229603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600445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71748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504362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534125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3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913643">
                  <w:marLeft w:val="0"/>
                  <w:marRight w:val="0"/>
                  <w:marTop w:val="0"/>
                  <w:marBottom w:val="239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4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4386639">
                  <w:marLeft w:val="0"/>
                  <w:marRight w:val="0"/>
                  <w:marTop w:val="4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03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3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masC\OneDrive%20-%20CTU%20Training%20Solutions%20(PTY)%20Ltd\Documents\2021_Templates\Template%20New%20Guides_Nov%20202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354A000F97174FBCF7614713397B46" ma:contentTypeVersion="11" ma:contentTypeDescription="Create a new document." ma:contentTypeScope="" ma:versionID="16cb87423a40b9d0cee70e9a2afd9f4e">
  <xsd:schema xmlns:xsd="http://www.w3.org/2001/XMLSchema" xmlns:xs="http://www.w3.org/2001/XMLSchema" xmlns:p="http://schemas.microsoft.com/office/2006/metadata/properties" xmlns:ns3="6100e556-b4c5-4366-891b-2a4ca36693d4" xmlns:ns4="e4373927-5a94-49eb-b6c2-96b758f47011" targetNamespace="http://schemas.microsoft.com/office/2006/metadata/properties" ma:root="true" ma:fieldsID="71d2cef827022c346911ca324a49e9d6" ns3:_="" ns4:_="">
    <xsd:import namespace="6100e556-b4c5-4366-891b-2a4ca36693d4"/>
    <xsd:import namespace="e4373927-5a94-49eb-b6c2-96b758f470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0e556-b4c5-4366-891b-2a4ca3669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73927-5a94-49eb-b6c2-96b758f4701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00e556-b4c5-4366-891b-2a4ca36693d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70AB9-72F1-4DC9-AE0E-32D5F08EA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CCE261-23A3-4EFE-9DB6-FB18B3C36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00e556-b4c5-4366-891b-2a4ca36693d4"/>
    <ds:schemaRef ds:uri="e4373927-5a94-49eb-b6c2-96b758f470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2D40C0-1B66-4B38-8DA3-CAAD2BE54191}">
  <ds:schemaRefs>
    <ds:schemaRef ds:uri="http://schemas.microsoft.com/office/2006/metadata/properties"/>
    <ds:schemaRef ds:uri="http://schemas.microsoft.com/office/infopath/2007/PartnerControls"/>
    <ds:schemaRef ds:uri="6100e556-b4c5-4366-891b-2a4ca36693d4"/>
  </ds:schemaRefs>
</ds:datastoreItem>
</file>

<file path=customXml/itemProps4.xml><?xml version="1.0" encoding="utf-8"?>
<ds:datastoreItem xmlns:ds="http://schemas.openxmlformats.org/officeDocument/2006/customXml" ds:itemID="{7B0BD352-D593-4F84-95D0-3D261A3C2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New Guides_Nov 2021.dotx</Template>
  <TotalTime>0</TotalTime>
  <Pages>18</Pages>
  <Words>2822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Chimutunga</dc:creator>
  <cp:lastModifiedBy>mampotsa masemola</cp:lastModifiedBy>
  <cp:revision>2</cp:revision>
  <cp:lastPrinted>2024-07-26T12:03:00Z</cp:lastPrinted>
  <dcterms:created xsi:type="dcterms:W3CDTF">2026-05-04T18:20:00Z</dcterms:created>
  <dcterms:modified xsi:type="dcterms:W3CDTF">2026-05-04T18:20:00Z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0x0101001A354A000F97174FBCF7614713397B46</vt:lpwstr>
  </property>
  <property fmtid="{D5CDD505-2E9C-101B-9397-08002B2CF9AE}" pid="3" name="GrammarlyDocumentId">
    <vt:lpwstr>d177d880879ae2e576cd09eaf8886a004ceaac601dda7a92791925ce12d3b4da</vt:lpwstr>
  </property>
</Properties>
</file>